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129EA" w14:paraId="135E95C8" w14:textId="77777777" w:rsidTr="00BE69EB">
        <w:tc>
          <w:tcPr>
            <w:tcW w:w="9060" w:type="dxa"/>
            <w:vAlign w:val="bottom"/>
          </w:tcPr>
          <w:bookmarkStart w:id="0" w:name="T_TitreModule"/>
          <w:p w14:paraId="4123BEE1" w14:textId="36EA3665" w:rsidR="001129EA" w:rsidRDefault="001129EA" w:rsidP="001129EA">
            <w:pPr>
              <w:pStyle w:val="PTitreModule"/>
            </w:pPr>
            <w:r>
              <w:fldChar w:fldCharType="begin"/>
            </w:r>
            <w:r>
              <w:instrText xml:space="preserve"> Title </w:instrText>
            </w:r>
            <w:r>
              <w:fldChar w:fldCharType="separate"/>
            </w:r>
            <w:r w:rsidR="00BF2B08">
              <w:t>151</w:t>
            </w:r>
            <w:r w:rsidR="00B93A8A">
              <w:t xml:space="preserve"> – </w:t>
            </w:r>
            <w:r w:rsidR="00BF2B08">
              <w:t xml:space="preserve">Intégrer des bases de données dans des applications Web </w:t>
            </w:r>
            <w:r>
              <w:fldChar w:fldCharType="end"/>
            </w:r>
          </w:p>
        </w:tc>
      </w:tr>
    </w:tbl>
    <w:bookmarkEnd w:id="0"/>
    <w:p w14:paraId="2EA4DD8B" w14:textId="27DF8B18" w:rsidR="005C1EEA" w:rsidRPr="00C71FBC" w:rsidRDefault="003C55B2" w:rsidP="00944986">
      <w:pPr>
        <w:pStyle w:val="PRapportPersonnel"/>
        <w:rPr>
          <w:rStyle w:val="CItalique"/>
        </w:rPr>
      </w:pPr>
      <w:r>
        <w:t>Documentation d</w:t>
      </w:r>
      <w:r w:rsidR="00E317FB">
        <w:t>u</w:t>
      </w:r>
      <w:r>
        <w:t xml:space="preserve"> projet</w:t>
      </w:r>
      <w:r w:rsidR="00E317FB">
        <w:t xml:space="preserve"> </w:t>
      </w:r>
      <w:r w:rsidR="006108FF">
        <w:t>Mangabis</w:t>
      </w:r>
    </w:p>
    <w:p w14:paraId="05D3E6B4" w14:textId="77777777" w:rsidR="004A336E" w:rsidRDefault="005C1EEA" w:rsidP="005C1EEA">
      <w:pPr>
        <w:pStyle w:val="Titreversion"/>
      </w:pPr>
      <w:r>
        <w:rPr>
          <w:noProof/>
          <w:lang w:eastAsia="fr-CH"/>
        </w:rPr>
        <w:drawing>
          <wp:inline distT="0" distB="0" distL="0" distR="0" wp14:anchorId="1D9003FB" wp14:editId="38F57080">
            <wp:extent cx="3374856" cy="1594714"/>
            <wp:effectExtent l="190500" t="190500" r="187960" b="196215"/>
            <wp:docPr id="3" name="Image 3" descr="S:\EMF\CPROF\Identite_EMF\2015-Identites\Logos des sections COULEURS\Logo_EMF-Informatique_FR_RVB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F\CPROF\Identite_EMF\2015-Identites\Logos des sections COULEURS\Logo_EMF-Informatique_FR_RVB_2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6378" cy="1642686"/>
                    </a:xfrm>
                    <a:prstGeom prst="rect">
                      <a:avLst/>
                    </a:prstGeom>
                    <a:ln>
                      <a:noFill/>
                    </a:ln>
                    <a:effectLst>
                      <a:outerShdw blurRad="190500" algn="tl" rotWithShape="0">
                        <a:srgbClr val="000000">
                          <a:alpha val="70000"/>
                        </a:srgbClr>
                      </a:outerShdw>
                    </a:effectLst>
                  </pic:spPr>
                </pic:pic>
              </a:graphicData>
            </a:graphic>
          </wp:inline>
        </w:drawing>
      </w:r>
    </w:p>
    <w:p w14:paraId="2D464CA0" w14:textId="77777777" w:rsidR="00710761" w:rsidRDefault="00710761" w:rsidP="00710761">
      <w:pPr>
        <w:pStyle w:val="PAuteur"/>
      </w:pPr>
      <w:r>
        <w:t>Alexis Stella</w:t>
      </w:r>
    </w:p>
    <w:p w14:paraId="7CF669AB" w14:textId="56190F2E" w:rsidR="005C1EEA" w:rsidRDefault="005C1EEA" w:rsidP="00E64919">
      <w:pPr>
        <w:pStyle w:val="PVersion"/>
        <w:rPr>
          <w:noProof/>
          <w:lang w:eastAsia="fr-CH"/>
        </w:rPr>
      </w:pPr>
      <w:r>
        <w:t>Version 1</w:t>
      </w:r>
      <w:r w:rsidRPr="00AF4FBC">
        <w:t xml:space="preserve"> du </w:t>
      </w:r>
      <w:r w:rsidRPr="00AF4FBC">
        <w:fldChar w:fldCharType="begin"/>
      </w:r>
      <w:r w:rsidRPr="00AF4FBC">
        <w:instrText xml:space="preserve"> SAVEDATE  \@ "d MMMM yyyy"  \* MERGEFORMAT </w:instrText>
      </w:r>
      <w:r w:rsidRPr="00AF4FBC">
        <w:fldChar w:fldCharType="separate"/>
      </w:r>
      <w:r w:rsidR="005F39F8">
        <w:rPr>
          <w:noProof/>
        </w:rPr>
        <w:t>13 mars 2021</w:t>
      </w:r>
      <w:r w:rsidRPr="00AF4FBC">
        <w:fldChar w:fldCharType="end"/>
      </w:r>
    </w:p>
    <w:p w14:paraId="1440B345" w14:textId="48968435" w:rsidR="00821E72" w:rsidRDefault="005C1EEA" w:rsidP="00821E72">
      <w:pPr>
        <w:pStyle w:val="PDateModule"/>
      </w:pPr>
      <w:r w:rsidRPr="00AF4FBC">
        <w:t>Module du</w:t>
      </w:r>
      <w:r w:rsidR="00546857">
        <w:t xml:space="preserve"> 1</w:t>
      </w:r>
      <w:r w:rsidR="00546857" w:rsidRPr="00546857">
        <w:rPr>
          <w:vertAlign w:val="superscript"/>
        </w:rPr>
        <w:t>er</w:t>
      </w:r>
      <w:r w:rsidR="00546857">
        <w:t xml:space="preserve"> février 2021 </w:t>
      </w:r>
      <w:r w:rsidRPr="00AF4FBC">
        <w:t xml:space="preserve">au </w:t>
      </w:r>
      <w:r w:rsidR="003066F7">
        <w:t>12.03.2021</w:t>
      </w:r>
    </w:p>
    <w:p w14:paraId="112A1225" w14:textId="77777777" w:rsidR="00821E72" w:rsidRDefault="00821E72" w:rsidP="00821E72">
      <w:pPr>
        <w:pStyle w:val="PJustifier"/>
      </w:pPr>
    </w:p>
    <w:p w14:paraId="1606D223" w14:textId="77777777" w:rsidR="00821E72" w:rsidRDefault="00821E72" w:rsidP="00821E72">
      <w:pPr>
        <w:pStyle w:val="PDateModule"/>
        <w:ind w:left="0"/>
        <w:jc w:val="left"/>
        <w:sectPr w:rsidR="00821E72" w:rsidSect="00821E72">
          <w:headerReference w:type="default" r:id="rId12"/>
          <w:footerReference w:type="default" r:id="rId13"/>
          <w:type w:val="continuous"/>
          <w:pgSz w:w="11906" w:h="16838" w:code="9"/>
          <w:pgMar w:top="1418" w:right="1418" w:bottom="1418" w:left="1418" w:header="709" w:footer="709" w:gutter="0"/>
          <w:pgBorders w:display="firstPage" w:offsetFrom="page">
            <w:left w:val="single" w:sz="18" w:space="24" w:color="auto"/>
            <w:bottom w:val="single" w:sz="8" w:space="24" w:color="auto"/>
          </w:pgBorders>
          <w:cols w:space="708"/>
          <w:titlePg/>
          <w:docGrid w:linePitch="360"/>
        </w:sectPr>
      </w:pPr>
    </w:p>
    <w:p w14:paraId="1EB84123" w14:textId="77777777" w:rsidR="00DC2C2A" w:rsidRDefault="00DC2C2A" w:rsidP="00DC2C2A">
      <w:pPr>
        <w:pStyle w:val="PTitreTM"/>
      </w:pPr>
      <w:r w:rsidRPr="00DC2C2A">
        <w:lastRenderedPageBreak/>
        <w:t>Table des matières</w:t>
      </w:r>
    </w:p>
    <w:p w14:paraId="083F73ED" w14:textId="51DD5C70" w:rsidR="00D94633" w:rsidRDefault="00DC2C2A">
      <w:pPr>
        <w:pStyle w:val="TM1"/>
        <w:tabs>
          <w:tab w:val="left" w:pos="440"/>
          <w:tab w:val="right" w:leader="dot" w:pos="9060"/>
        </w:tabs>
        <w:rPr>
          <w:rFonts w:eastAsiaTheme="minorEastAsia" w:cstheme="minorBidi"/>
          <w:b w:val="0"/>
          <w:bCs w:val="0"/>
          <w:caps w:val="0"/>
          <w:noProof/>
          <w:sz w:val="22"/>
          <w:szCs w:val="22"/>
          <w:lang w:eastAsia="fr-CH"/>
        </w:rPr>
      </w:pPr>
      <w:r>
        <w:fldChar w:fldCharType="begin"/>
      </w:r>
      <w:r>
        <w:instrText xml:space="preserve"> TOC \o "1-4" \h \z \u </w:instrText>
      </w:r>
      <w:r>
        <w:fldChar w:fldCharType="separate"/>
      </w:r>
      <w:hyperlink w:anchor="_Toc66623564" w:history="1">
        <w:r w:rsidR="00D94633" w:rsidRPr="00E6186C">
          <w:rPr>
            <w:rStyle w:val="Lienhypertexte"/>
            <w:noProof/>
          </w:rPr>
          <w:t>1</w:t>
        </w:r>
        <w:r w:rsidR="00D94633">
          <w:rPr>
            <w:rFonts w:eastAsiaTheme="minorEastAsia" w:cstheme="minorBidi"/>
            <w:b w:val="0"/>
            <w:bCs w:val="0"/>
            <w:caps w:val="0"/>
            <w:noProof/>
            <w:sz w:val="22"/>
            <w:szCs w:val="22"/>
            <w:lang w:eastAsia="fr-CH"/>
          </w:rPr>
          <w:tab/>
        </w:r>
        <w:r w:rsidR="00D94633" w:rsidRPr="00E6186C">
          <w:rPr>
            <w:rStyle w:val="Lienhypertexte"/>
            <w:noProof/>
          </w:rPr>
          <w:t>Introduction du module</w:t>
        </w:r>
        <w:r w:rsidR="00D94633">
          <w:rPr>
            <w:noProof/>
            <w:webHidden/>
          </w:rPr>
          <w:tab/>
        </w:r>
        <w:r w:rsidR="00D94633">
          <w:rPr>
            <w:noProof/>
            <w:webHidden/>
          </w:rPr>
          <w:fldChar w:fldCharType="begin"/>
        </w:r>
        <w:r w:rsidR="00D94633">
          <w:rPr>
            <w:noProof/>
            <w:webHidden/>
          </w:rPr>
          <w:instrText xml:space="preserve"> PAGEREF _Toc66623564 \h </w:instrText>
        </w:r>
        <w:r w:rsidR="00D94633">
          <w:rPr>
            <w:noProof/>
            <w:webHidden/>
          </w:rPr>
        </w:r>
        <w:r w:rsidR="00D94633">
          <w:rPr>
            <w:noProof/>
            <w:webHidden/>
          </w:rPr>
          <w:fldChar w:fldCharType="separate"/>
        </w:r>
        <w:r w:rsidR="00D94633">
          <w:rPr>
            <w:noProof/>
            <w:webHidden/>
          </w:rPr>
          <w:t>3</w:t>
        </w:r>
        <w:r w:rsidR="00D94633">
          <w:rPr>
            <w:noProof/>
            <w:webHidden/>
          </w:rPr>
          <w:fldChar w:fldCharType="end"/>
        </w:r>
      </w:hyperlink>
    </w:p>
    <w:p w14:paraId="054F0971" w14:textId="6BFB15F6" w:rsidR="00D94633" w:rsidRDefault="00D94633">
      <w:pPr>
        <w:pStyle w:val="TM1"/>
        <w:tabs>
          <w:tab w:val="left" w:pos="440"/>
          <w:tab w:val="right" w:leader="dot" w:pos="9060"/>
        </w:tabs>
        <w:rPr>
          <w:rFonts w:eastAsiaTheme="minorEastAsia" w:cstheme="minorBidi"/>
          <w:b w:val="0"/>
          <w:bCs w:val="0"/>
          <w:caps w:val="0"/>
          <w:noProof/>
          <w:sz w:val="22"/>
          <w:szCs w:val="22"/>
          <w:lang w:eastAsia="fr-CH"/>
        </w:rPr>
      </w:pPr>
      <w:hyperlink w:anchor="_Toc66623565" w:history="1">
        <w:r w:rsidRPr="00E6186C">
          <w:rPr>
            <w:rStyle w:val="Lienhypertexte"/>
            <w:noProof/>
          </w:rPr>
          <w:t>2</w:t>
        </w:r>
        <w:r>
          <w:rPr>
            <w:rFonts w:eastAsiaTheme="minorEastAsia" w:cstheme="minorBidi"/>
            <w:b w:val="0"/>
            <w:bCs w:val="0"/>
            <w:caps w:val="0"/>
            <w:noProof/>
            <w:sz w:val="22"/>
            <w:szCs w:val="22"/>
            <w:lang w:eastAsia="fr-CH"/>
          </w:rPr>
          <w:tab/>
        </w:r>
        <w:r w:rsidRPr="00E6186C">
          <w:rPr>
            <w:rStyle w:val="Lienhypertexte"/>
            <w:noProof/>
          </w:rPr>
          <w:t>Projet Mangabis</w:t>
        </w:r>
        <w:r>
          <w:rPr>
            <w:noProof/>
            <w:webHidden/>
          </w:rPr>
          <w:tab/>
        </w:r>
        <w:r>
          <w:rPr>
            <w:noProof/>
            <w:webHidden/>
          </w:rPr>
          <w:fldChar w:fldCharType="begin"/>
        </w:r>
        <w:r>
          <w:rPr>
            <w:noProof/>
            <w:webHidden/>
          </w:rPr>
          <w:instrText xml:space="preserve"> PAGEREF _Toc66623565 \h </w:instrText>
        </w:r>
        <w:r>
          <w:rPr>
            <w:noProof/>
            <w:webHidden/>
          </w:rPr>
        </w:r>
        <w:r>
          <w:rPr>
            <w:noProof/>
            <w:webHidden/>
          </w:rPr>
          <w:fldChar w:fldCharType="separate"/>
        </w:r>
        <w:r>
          <w:rPr>
            <w:noProof/>
            <w:webHidden/>
          </w:rPr>
          <w:t>4</w:t>
        </w:r>
        <w:r>
          <w:rPr>
            <w:noProof/>
            <w:webHidden/>
          </w:rPr>
          <w:fldChar w:fldCharType="end"/>
        </w:r>
      </w:hyperlink>
    </w:p>
    <w:p w14:paraId="4429EC52" w14:textId="69DDB942" w:rsidR="00D94633" w:rsidRDefault="00D94633">
      <w:pPr>
        <w:pStyle w:val="TM2"/>
        <w:tabs>
          <w:tab w:val="left" w:pos="880"/>
          <w:tab w:val="right" w:leader="dot" w:pos="9060"/>
        </w:tabs>
        <w:rPr>
          <w:rFonts w:eastAsiaTheme="minorEastAsia" w:cstheme="minorBidi"/>
          <w:noProof/>
          <w:sz w:val="22"/>
          <w:szCs w:val="22"/>
          <w:lang w:eastAsia="fr-CH"/>
        </w:rPr>
      </w:pPr>
      <w:hyperlink w:anchor="_Toc66623566" w:history="1">
        <w:r w:rsidRPr="00E6186C">
          <w:rPr>
            <w:rStyle w:val="Lienhypertexte"/>
            <w:noProof/>
          </w:rPr>
          <w:t>2.1</w:t>
        </w:r>
        <w:r>
          <w:rPr>
            <w:rFonts w:eastAsiaTheme="minorEastAsia" w:cstheme="minorBidi"/>
            <w:noProof/>
            <w:sz w:val="22"/>
            <w:szCs w:val="22"/>
            <w:lang w:eastAsia="fr-CH"/>
          </w:rPr>
          <w:tab/>
        </w:r>
        <w:r w:rsidRPr="00E6186C">
          <w:rPr>
            <w:rStyle w:val="Lienhypertexte"/>
            <w:noProof/>
          </w:rPr>
          <w:t>Analyse</w:t>
        </w:r>
        <w:r>
          <w:rPr>
            <w:noProof/>
            <w:webHidden/>
          </w:rPr>
          <w:tab/>
        </w:r>
        <w:r>
          <w:rPr>
            <w:noProof/>
            <w:webHidden/>
          </w:rPr>
          <w:fldChar w:fldCharType="begin"/>
        </w:r>
        <w:r>
          <w:rPr>
            <w:noProof/>
            <w:webHidden/>
          </w:rPr>
          <w:instrText xml:space="preserve"> PAGEREF _Toc66623566 \h </w:instrText>
        </w:r>
        <w:r>
          <w:rPr>
            <w:noProof/>
            <w:webHidden/>
          </w:rPr>
        </w:r>
        <w:r>
          <w:rPr>
            <w:noProof/>
            <w:webHidden/>
          </w:rPr>
          <w:fldChar w:fldCharType="separate"/>
        </w:r>
        <w:r>
          <w:rPr>
            <w:noProof/>
            <w:webHidden/>
          </w:rPr>
          <w:t>4</w:t>
        </w:r>
        <w:r>
          <w:rPr>
            <w:noProof/>
            <w:webHidden/>
          </w:rPr>
          <w:fldChar w:fldCharType="end"/>
        </w:r>
      </w:hyperlink>
    </w:p>
    <w:p w14:paraId="175BEF71" w14:textId="322C022E"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67" w:history="1">
        <w:r w:rsidRPr="00E6186C">
          <w:rPr>
            <w:rStyle w:val="Lienhypertexte"/>
            <w:noProof/>
          </w:rPr>
          <w:t>2.1.1</w:t>
        </w:r>
        <w:r>
          <w:rPr>
            <w:rFonts w:eastAsiaTheme="minorEastAsia" w:cstheme="minorBidi"/>
            <w:iCs w:val="0"/>
            <w:noProof/>
            <w:sz w:val="22"/>
            <w:szCs w:val="22"/>
            <w:lang w:eastAsia="fr-CH"/>
          </w:rPr>
          <w:tab/>
        </w:r>
        <w:r w:rsidRPr="00E6186C">
          <w:rPr>
            <w:rStyle w:val="Lienhypertexte"/>
            <w:noProof/>
          </w:rPr>
          <w:t>Introduction</w:t>
        </w:r>
        <w:r>
          <w:rPr>
            <w:noProof/>
            <w:webHidden/>
          </w:rPr>
          <w:tab/>
        </w:r>
        <w:r>
          <w:rPr>
            <w:noProof/>
            <w:webHidden/>
          </w:rPr>
          <w:fldChar w:fldCharType="begin"/>
        </w:r>
        <w:r>
          <w:rPr>
            <w:noProof/>
            <w:webHidden/>
          </w:rPr>
          <w:instrText xml:space="preserve"> PAGEREF _Toc66623567 \h </w:instrText>
        </w:r>
        <w:r>
          <w:rPr>
            <w:noProof/>
            <w:webHidden/>
          </w:rPr>
        </w:r>
        <w:r>
          <w:rPr>
            <w:noProof/>
            <w:webHidden/>
          </w:rPr>
          <w:fldChar w:fldCharType="separate"/>
        </w:r>
        <w:r>
          <w:rPr>
            <w:noProof/>
            <w:webHidden/>
          </w:rPr>
          <w:t>4</w:t>
        </w:r>
        <w:r>
          <w:rPr>
            <w:noProof/>
            <w:webHidden/>
          </w:rPr>
          <w:fldChar w:fldCharType="end"/>
        </w:r>
      </w:hyperlink>
    </w:p>
    <w:p w14:paraId="3CFD79DF" w14:textId="28F1F5F2"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68" w:history="1">
        <w:r w:rsidRPr="00E6186C">
          <w:rPr>
            <w:rStyle w:val="Lienhypertexte"/>
            <w:noProof/>
          </w:rPr>
          <w:t>2.1.2</w:t>
        </w:r>
        <w:r>
          <w:rPr>
            <w:rFonts w:eastAsiaTheme="minorEastAsia" w:cstheme="minorBidi"/>
            <w:iCs w:val="0"/>
            <w:noProof/>
            <w:sz w:val="22"/>
            <w:szCs w:val="22"/>
            <w:lang w:eastAsia="fr-CH"/>
          </w:rPr>
          <w:tab/>
        </w:r>
        <w:r w:rsidRPr="00E6186C">
          <w:rPr>
            <w:rStyle w:val="Lienhypertexte"/>
            <w:noProof/>
          </w:rPr>
          <w:t>Maquettes</w:t>
        </w:r>
        <w:r>
          <w:rPr>
            <w:noProof/>
            <w:webHidden/>
          </w:rPr>
          <w:tab/>
        </w:r>
        <w:r>
          <w:rPr>
            <w:noProof/>
            <w:webHidden/>
          </w:rPr>
          <w:fldChar w:fldCharType="begin"/>
        </w:r>
        <w:r>
          <w:rPr>
            <w:noProof/>
            <w:webHidden/>
          </w:rPr>
          <w:instrText xml:space="preserve"> PAGEREF _Toc66623568 \h </w:instrText>
        </w:r>
        <w:r>
          <w:rPr>
            <w:noProof/>
            <w:webHidden/>
          </w:rPr>
        </w:r>
        <w:r>
          <w:rPr>
            <w:noProof/>
            <w:webHidden/>
          </w:rPr>
          <w:fldChar w:fldCharType="separate"/>
        </w:r>
        <w:r>
          <w:rPr>
            <w:noProof/>
            <w:webHidden/>
          </w:rPr>
          <w:t>4</w:t>
        </w:r>
        <w:r>
          <w:rPr>
            <w:noProof/>
            <w:webHidden/>
          </w:rPr>
          <w:fldChar w:fldCharType="end"/>
        </w:r>
      </w:hyperlink>
    </w:p>
    <w:p w14:paraId="63394636" w14:textId="712E3440"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69" w:history="1">
        <w:r w:rsidRPr="00E6186C">
          <w:rPr>
            <w:rStyle w:val="Lienhypertexte"/>
            <w:noProof/>
          </w:rPr>
          <w:t>2.1.3</w:t>
        </w:r>
        <w:r>
          <w:rPr>
            <w:rFonts w:eastAsiaTheme="minorEastAsia" w:cstheme="minorBidi"/>
            <w:iCs w:val="0"/>
            <w:noProof/>
            <w:sz w:val="22"/>
            <w:szCs w:val="22"/>
            <w:lang w:eastAsia="fr-CH"/>
          </w:rPr>
          <w:tab/>
        </w:r>
        <w:r w:rsidRPr="00E6186C">
          <w:rPr>
            <w:rStyle w:val="Lienhypertexte"/>
            <w:noProof/>
          </w:rPr>
          <w:t>Use Case Global</w:t>
        </w:r>
        <w:r>
          <w:rPr>
            <w:noProof/>
            <w:webHidden/>
          </w:rPr>
          <w:tab/>
        </w:r>
        <w:r>
          <w:rPr>
            <w:noProof/>
            <w:webHidden/>
          </w:rPr>
          <w:fldChar w:fldCharType="begin"/>
        </w:r>
        <w:r>
          <w:rPr>
            <w:noProof/>
            <w:webHidden/>
          </w:rPr>
          <w:instrText xml:space="preserve"> PAGEREF _Toc66623569 \h </w:instrText>
        </w:r>
        <w:r>
          <w:rPr>
            <w:noProof/>
            <w:webHidden/>
          </w:rPr>
        </w:r>
        <w:r>
          <w:rPr>
            <w:noProof/>
            <w:webHidden/>
          </w:rPr>
          <w:fldChar w:fldCharType="separate"/>
        </w:r>
        <w:r>
          <w:rPr>
            <w:noProof/>
            <w:webHidden/>
          </w:rPr>
          <w:t>7</w:t>
        </w:r>
        <w:r>
          <w:rPr>
            <w:noProof/>
            <w:webHidden/>
          </w:rPr>
          <w:fldChar w:fldCharType="end"/>
        </w:r>
      </w:hyperlink>
    </w:p>
    <w:p w14:paraId="27477C88" w14:textId="26D356B9" w:rsidR="00D94633" w:rsidRDefault="00D94633">
      <w:pPr>
        <w:pStyle w:val="TM4"/>
        <w:tabs>
          <w:tab w:val="left" w:pos="1540"/>
          <w:tab w:val="right" w:leader="dot" w:pos="9060"/>
        </w:tabs>
        <w:rPr>
          <w:rFonts w:eastAsiaTheme="minorEastAsia" w:cstheme="minorBidi"/>
          <w:noProof/>
          <w:sz w:val="22"/>
          <w:szCs w:val="22"/>
          <w:lang w:eastAsia="fr-CH"/>
        </w:rPr>
      </w:pPr>
      <w:hyperlink w:anchor="_Toc66623570" w:history="1">
        <w:r w:rsidRPr="00E6186C">
          <w:rPr>
            <w:rStyle w:val="Lienhypertexte"/>
            <w:noProof/>
          </w:rPr>
          <w:t>2.1.3.1</w:t>
        </w:r>
        <w:r>
          <w:rPr>
            <w:rFonts w:eastAsiaTheme="minorEastAsia" w:cstheme="minorBidi"/>
            <w:noProof/>
            <w:sz w:val="22"/>
            <w:szCs w:val="22"/>
            <w:lang w:eastAsia="fr-CH"/>
          </w:rPr>
          <w:tab/>
        </w:r>
        <w:r w:rsidRPr="00E6186C">
          <w:rPr>
            <w:rStyle w:val="Lienhypertexte"/>
            <w:noProof/>
          </w:rPr>
          <w:t>Descriptions des acteurs globaux</w:t>
        </w:r>
        <w:r>
          <w:rPr>
            <w:noProof/>
            <w:webHidden/>
          </w:rPr>
          <w:tab/>
        </w:r>
        <w:r>
          <w:rPr>
            <w:noProof/>
            <w:webHidden/>
          </w:rPr>
          <w:fldChar w:fldCharType="begin"/>
        </w:r>
        <w:r>
          <w:rPr>
            <w:noProof/>
            <w:webHidden/>
          </w:rPr>
          <w:instrText xml:space="preserve"> PAGEREF _Toc66623570 \h </w:instrText>
        </w:r>
        <w:r>
          <w:rPr>
            <w:noProof/>
            <w:webHidden/>
          </w:rPr>
        </w:r>
        <w:r>
          <w:rPr>
            <w:noProof/>
            <w:webHidden/>
          </w:rPr>
          <w:fldChar w:fldCharType="separate"/>
        </w:r>
        <w:r>
          <w:rPr>
            <w:noProof/>
            <w:webHidden/>
          </w:rPr>
          <w:t>8</w:t>
        </w:r>
        <w:r>
          <w:rPr>
            <w:noProof/>
            <w:webHidden/>
          </w:rPr>
          <w:fldChar w:fldCharType="end"/>
        </w:r>
      </w:hyperlink>
    </w:p>
    <w:p w14:paraId="7C812AFE" w14:textId="2918AC99" w:rsidR="00D94633" w:rsidRDefault="00D94633">
      <w:pPr>
        <w:pStyle w:val="TM4"/>
        <w:tabs>
          <w:tab w:val="left" w:pos="1540"/>
          <w:tab w:val="right" w:leader="dot" w:pos="9060"/>
        </w:tabs>
        <w:rPr>
          <w:rFonts w:eastAsiaTheme="minorEastAsia" w:cstheme="minorBidi"/>
          <w:noProof/>
          <w:sz w:val="22"/>
          <w:szCs w:val="22"/>
          <w:lang w:eastAsia="fr-CH"/>
        </w:rPr>
      </w:pPr>
      <w:hyperlink w:anchor="_Toc66623571" w:history="1">
        <w:r w:rsidRPr="00E6186C">
          <w:rPr>
            <w:rStyle w:val="Lienhypertexte"/>
            <w:noProof/>
          </w:rPr>
          <w:t>2.1.3.2</w:t>
        </w:r>
        <w:r>
          <w:rPr>
            <w:rFonts w:eastAsiaTheme="minorEastAsia" w:cstheme="minorBidi"/>
            <w:noProof/>
            <w:sz w:val="22"/>
            <w:szCs w:val="22"/>
            <w:lang w:eastAsia="fr-CH"/>
          </w:rPr>
          <w:tab/>
        </w:r>
        <w:r w:rsidRPr="00E6186C">
          <w:rPr>
            <w:rStyle w:val="Lienhypertexte"/>
            <w:noProof/>
          </w:rPr>
          <w:t>Descriptions des cas d’utilisations globales</w:t>
        </w:r>
        <w:r>
          <w:rPr>
            <w:noProof/>
            <w:webHidden/>
          </w:rPr>
          <w:tab/>
        </w:r>
        <w:r>
          <w:rPr>
            <w:noProof/>
            <w:webHidden/>
          </w:rPr>
          <w:fldChar w:fldCharType="begin"/>
        </w:r>
        <w:r>
          <w:rPr>
            <w:noProof/>
            <w:webHidden/>
          </w:rPr>
          <w:instrText xml:space="preserve"> PAGEREF _Toc66623571 \h </w:instrText>
        </w:r>
        <w:r>
          <w:rPr>
            <w:noProof/>
            <w:webHidden/>
          </w:rPr>
        </w:r>
        <w:r>
          <w:rPr>
            <w:noProof/>
            <w:webHidden/>
          </w:rPr>
          <w:fldChar w:fldCharType="separate"/>
        </w:r>
        <w:r>
          <w:rPr>
            <w:noProof/>
            <w:webHidden/>
          </w:rPr>
          <w:t>8</w:t>
        </w:r>
        <w:r>
          <w:rPr>
            <w:noProof/>
            <w:webHidden/>
          </w:rPr>
          <w:fldChar w:fldCharType="end"/>
        </w:r>
      </w:hyperlink>
    </w:p>
    <w:p w14:paraId="025B5E52" w14:textId="6435A7FE"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72" w:history="1">
        <w:r w:rsidRPr="00E6186C">
          <w:rPr>
            <w:rStyle w:val="Lienhypertexte"/>
            <w:noProof/>
          </w:rPr>
          <w:t>2.1.4</w:t>
        </w:r>
        <w:r>
          <w:rPr>
            <w:rFonts w:eastAsiaTheme="minorEastAsia" w:cstheme="minorBidi"/>
            <w:iCs w:val="0"/>
            <w:noProof/>
            <w:sz w:val="22"/>
            <w:szCs w:val="22"/>
            <w:lang w:eastAsia="fr-CH"/>
          </w:rPr>
          <w:tab/>
        </w:r>
        <w:r w:rsidRPr="00E6186C">
          <w:rPr>
            <w:rStyle w:val="Lienhypertexte"/>
            <w:noProof/>
          </w:rPr>
          <w:t>Diagramme d’activités</w:t>
        </w:r>
        <w:r>
          <w:rPr>
            <w:noProof/>
            <w:webHidden/>
          </w:rPr>
          <w:tab/>
        </w:r>
        <w:r>
          <w:rPr>
            <w:noProof/>
            <w:webHidden/>
          </w:rPr>
          <w:fldChar w:fldCharType="begin"/>
        </w:r>
        <w:r>
          <w:rPr>
            <w:noProof/>
            <w:webHidden/>
          </w:rPr>
          <w:instrText xml:space="preserve"> PAGEREF _Toc66623572 \h </w:instrText>
        </w:r>
        <w:r>
          <w:rPr>
            <w:noProof/>
            <w:webHidden/>
          </w:rPr>
        </w:r>
        <w:r>
          <w:rPr>
            <w:noProof/>
            <w:webHidden/>
          </w:rPr>
          <w:fldChar w:fldCharType="separate"/>
        </w:r>
        <w:r>
          <w:rPr>
            <w:noProof/>
            <w:webHidden/>
          </w:rPr>
          <w:t>9</w:t>
        </w:r>
        <w:r>
          <w:rPr>
            <w:noProof/>
            <w:webHidden/>
          </w:rPr>
          <w:fldChar w:fldCharType="end"/>
        </w:r>
      </w:hyperlink>
    </w:p>
    <w:p w14:paraId="063E0FA3" w14:textId="06EDC87E"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73" w:history="1">
        <w:r w:rsidRPr="00E6186C">
          <w:rPr>
            <w:rStyle w:val="Lienhypertexte"/>
            <w:noProof/>
          </w:rPr>
          <w:t>2.1.5</w:t>
        </w:r>
        <w:r>
          <w:rPr>
            <w:rFonts w:eastAsiaTheme="minorEastAsia" w:cstheme="minorBidi"/>
            <w:iCs w:val="0"/>
            <w:noProof/>
            <w:sz w:val="22"/>
            <w:szCs w:val="22"/>
            <w:lang w:eastAsia="fr-CH"/>
          </w:rPr>
          <w:tab/>
        </w:r>
        <w:r w:rsidRPr="00E6186C">
          <w:rPr>
            <w:rStyle w:val="Lienhypertexte"/>
            <w:noProof/>
          </w:rPr>
          <w:t>Diagramme de séquence système</w:t>
        </w:r>
        <w:r>
          <w:rPr>
            <w:noProof/>
            <w:webHidden/>
          </w:rPr>
          <w:tab/>
        </w:r>
        <w:r>
          <w:rPr>
            <w:noProof/>
            <w:webHidden/>
          </w:rPr>
          <w:fldChar w:fldCharType="begin"/>
        </w:r>
        <w:r>
          <w:rPr>
            <w:noProof/>
            <w:webHidden/>
          </w:rPr>
          <w:instrText xml:space="preserve"> PAGEREF _Toc66623573 \h </w:instrText>
        </w:r>
        <w:r>
          <w:rPr>
            <w:noProof/>
            <w:webHidden/>
          </w:rPr>
        </w:r>
        <w:r>
          <w:rPr>
            <w:noProof/>
            <w:webHidden/>
          </w:rPr>
          <w:fldChar w:fldCharType="separate"/>
        </w:r>
        <w:r>
          <w:rPr>
            <w:noProof/>
            <w:webHidden/>
          </w:rPr>
          <w:t>10</w:t>
        </w:r>
        <w:r>
          <w:rPr>
            <w:noProof/>
            <w:webHidden/>
          </w:rPr>
          <w:fldChar w:fldCharType="end"/>
        </w:r>
      </w:hyperlink>
    </w:p>
    <w:p w14:paraId="15EA9B43" w14:textId="6781EFB1"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74" w:history="1">
        <w:r w:rsidRPr="00E6186C">
          <w:rPr>
            <w:rStyle w:val="Lienhypertexte"/>
            <w:noProof/>
          </w:rPr>
          <w:t>2.1.6</w:t>
        </w:r>
        <w:r>
          <w:rPr>
            <w:rFonts w:eastAsiaTheme="minorEastAsia" w:cstheme="minorBidi"/>
            <w:iCs w:val="0"/>
            <w:noProof/>
            <w:sz w:val="22"/>
            <w:szCs w:val="22"/>
            <w:lang w:eastAsia="fr-CH"/>
          </w:rPr>
          <w:tab/>
        </w:r>
        <w:r w:rsidRPr="00E6186C">
          <w:rPr>
            <w:rStyle w:val="Lienhypertexte"/>
            <w:noProof/>
          </w:rPr>
          <w:t>Schéma ER base de données</w:t>
        </w:r>
        <w:r>
          <w:rPr>
            <w:noProof/>
            <w:webHidden/>
          </w:rPr>
          <w:tab/>
        </w:r>
        <w:r>
          <w:rPr>
            <w:noProof/>
            <w:webHidden/>
          </w:rPr>
          <w:fldChar w:fldCharType="begin"/>
        </w:r>
        <w:r>
          <w:rPr>
            <w:noProof/>
            <w:webHidden/>
          </w:rPr>
          <w:instrText xml:space="preserve"> PAGEREF _Toc66623574 \h </w:instrText>
        </w:r>
        <w:r>
          <w:rPr>
            <w:noProof/>
            <w:webHidden/>
          </w:rPr>
        </w:r>
        <w:r>
          <w:rPr>
            <w:noProof/>
            <w:webHidden/>
          </w:rPr>
          <w:fldChar w:fldCharType="separate"/>
        </w:r>
        <w:r>
          <w:rPr>
            <w:noProof/>
            <w:webHidden/>
          </w:rPr>
          <w:t>10</w:t>
        </w:r>
        <w:r>
          <w:rPr>
            <w:noProof/>
            <w:webHidden/>
          </w:rPr>
          <w:fldChar w:fldCharType="end"/>
        </w:r>
      </w:hyperlink>
    </w:p>
    <w:p w14:paraId="645328E7" w14:textId="36ACF0FE"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75" w:history="1">
        <w:r w:rsidRPr="00E6186C">
          <w:rPr>
            <w:rStyle w:val="Lienhypertexte"/>
            <w:noProof/>
          </w:rPr>
          <w:t>2.1.7</w:t>
        </w:r>
        <w:r>
          <w:rPr>
            <w:rFonts w:eastAsiaTheme="minorEastAsia" w:cstheme="minorBidi"/>
            <w:iCs w:val="0"/>
            <w:noProof/>
            <w:sz w:val="22"/>
            <w:szCs w:val="22"/>
            <w:lang w:eastAsia="fr-CH"/>
          </w:rPr>
          <w:tab/>
        </w:r>
        <w:r w:rsidRPr="00E6186C">
          <w:rPr>
            <w:rStyle w:val="Lienhypertexte"/>
            <w:noProof/>
          </w:rPr>
          <w:t>Planning</w:t>
        </w:r>
        <w:r>
          <w:rPr>
            <w:noProof/>
            <w:webHidden/>
          </w:rPr>
          <w:tab/>
        </w:r>
        <w:r>
          <w:rPr>
            <w:noProof/>
            <w:webHidden/>
          </w:rPr>
          <w:fldChar w:fldCharType="begin"/>
        </w:r>
        <w:r>
          <w:rPr>
            <w:noProof/>
            <w:webHidden/>
          </w:rPr>
          <w:instrText xml:space="preserve"> PAGEREF _Toc66623575 \h </w:instrText>
        </w:r>
        <w:r>
          <w:rPr>
            <w:noProof/>
            <w:webHidden/>
          </w:rPr>
        </w:r>
        <w:r>
          <w:rPr>
            <w:noProof/>
            <w:webHidden/>
          </w:rPr>
          <w:fldChar w:fldCharType="separate"/>
        </w:r>
        <w:r>
          <w:rPr>
            <w:noProof/>
            <w:webHidden/>
          </w:rPr>
          <w:t>11</w:t>
        </w:r>
        <w:r>
          <w:rPr>
            <w:noProof/>
            <w:webHidden/>
          </w:rPr>
          <w:fldChar w:fldCharType="end"/>
        </w:r>
      </w:hyperlink>
    </w:p>
    <w:p w14:paraId="65551320" w14:textId="3F225E94" w:rsidR="00D94633" w:rsidRDefault="00D94633">
      <w:pPr>
        <w:pStyle w:val="TM2"/>
        <w:tabs>
          <w:tab w:val="left" w:pos="880"/>
          <w:tab w:val="right" w:leader="dot" w:pos="9060"/>
        </w:tabs>
        <w:rPr>
          <w:rFonts w:eastAsiaTheme="minorEastAsia" w:cstheme="minorBidi"/>
          <w:noProof/>
          <w:sz w:val="22"/>
          <w:szCs w:val="22"/>
          <w:lang w:eastAsia="fr-CH"/>
        </w:rPr>
      </w:pPr>
      <w:hyperlink w:anchor="_Toc66623576" w:history="1">
        <w:r w:rsidRPr="00E6186C">
          <w:rPr>
            <w:rStyle w:val="Lienhypertexte"/>
            <w:noProof/>
          </w:rPr>
          <w:t>2.2</w:t>
        </w:r>
        <w:r>
          <w:rPr>
            <w:rFonts w:eastAsiaTheme="minorEastAsia" w:cstheme="minorBidi"/>
            <w:noProof/>
            <w:sz w:val="22"/>
            <w:szCs w:val="22"/>
            <w:lang w:eastAsia="fr-CH"/>
          </w:rPr>
          <w:tab/>
        </w:r>
        <w:r w:rsidRPr="00E6186C">
          <w:rPr>
            <w:rStyle w:val="Lienhypertexte"/>
            <w:noProof/>
          </w:rPr>
          <w:t>Conception</w:t>
        </w:r>
        <w:r>
          <w:rPr>
            <w:noProof/>
            <w:webHidden/>
          </w:rPr>
          <w:tab/>
        </w:r>
        <w:r>
          <w:rPr>
            <w:noProof/>
            <w:webHidden/>
          </w:rPr>
          <w:fldChar w:fldCharType="begin"/>
        </w:r>
        <w:r>
          <w:rPr>
            <w:noProof/>
            <w:webHidden/>
          </w:rPr>
          <w:instrText xml:space="preserve"> PAGEREF _Toc66623576 \h </w:instrText>
        </w:r>
        <w:r>
          <w:rPr>
            <w:noProof/>
            <w:webHidden/>
          </w:rPr>
        </w:r>
        <w:r>
          <w:rPr>
            <w:noProof/>
            <w:webHidden/>
          </w:rPr>
          <w:fldChar w:fldCharType="separate"/>
        </w:r>
        <w:r>
          <w:rPr>
            <w:noProof/>
            <w:webHidden/>
          </w:rPr>
          <w:t>12</w:t>
        </w:r>
        <w:r>
          <w:rPr>
            <w:noProof/>
            <w:webHidden/>
          </w:rPr>
          <w:fldChar w:fldCharType="end"/>
        </w:r>
      </w:hyperlink>
    </w:p>
    <w:p w14:paraId="0BCB95AF" w14:textId="17E275E6"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77" w:history="1">
        <w:r w:rsidRPr="00E6186C">
          <w:rPr>
            <w:rStyle w:val="Lienhypertexte"/>
            <w:noProof/>
          </w:rPr>
          <w:t>2.2.1</w:t>
        </w:r>
        <w:r>
          <w:rPr>
            <w:rFonts w:eastAsiaTheme="minorEastAsia" w:cstheme="minorBidi"/>
            <w:iCs w:val="0"/>
            <w:noProof/>
            <w:sz w:val="22"/>
            <w:szCs w:val="22"/>
            <w:lang w:eastAsia="fr-CH"/>
          </w:rPr>
          <w:tab/>
        </w:r>
        <w:r w:rsidRPr="00E6186C">
          <w:rPr>
            <w:rStyle w:val="Lienhypertexte"/>
            <w:noProof/>
          </w:rPr>
          <w:t>Diagrammes de classes</w:t>
        </w:r>
        <w:r>
          <w:rPr>
            <w:noProof/>
            <w:webHidden/>
          </w:rPr>
          <w:tab/>
        </w:r>
        <w:r>
          <w:rPr>
            <w:noProof/>
            <w:webHidden/>
          </w:rPr>
          <w:fldChar w:fldCharType="begin"/>
        </w:r>
        <w:r>
          <w:rPr>
            <w:noProof/>
            <w:webHidden/>
          </w:rPr>
          <w:instrText xml:space="preserve"> PAGEREF _Toc66623577 \h </w:instrText>
        </w:r>
        <w:r>
          <w:rPr>
            <w:noProof/>
            <w:webHidden/>
          </w:rPr>
        </w:r>
        <w:r>
          <w:rPr>
            <w:noProof/>
            <w:webHidden/>
          </w:rPr>
          <w:fldChar w:fldCharType="separate"/>
        </w:r>
        <w:r>
          <w:rPr>
            <w:noProof/>
            <w:webHidden/>
          </w:rPr>
          <w:t>12</w:t>
        </w:r>
        <w:r>
          <w:rPr>
            <w:noProof/>
            <w:webHidden/>
          </w:rPr>
          <w:fldChar w:fldCharType="end"/>
        </w:r>
      </w:hyperlink>
    </w:p>
    <w:p w14:paraId="1C3A12FF" w14:textId="21809388"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78" w:history="1">
        <w:r w:rsidRPr="00E6186C">
          <w:rPr>
            <w:rStyle w:val="Lienhypertexte"/>
            <w:noProof/>
          </w:rPr>
          <w:t>2.2.2</w:t>
        </w:r>
        <w:r>
          <w:rPr>
            <w:rFonts w:eastAsiaTheme="minorEastAsia" w:cstheme="minorBidi"/>
            <w:iCs w:val="0"/>
            <w:noProof/>
            <w:sz w:val="22"/>
            <w:szCs w:val="22"/>
            <w:lang w:eastAsia="fr-CH"/>
          </w:rPr>
          <w:tab/>
        </w:r>
        <w:r w:rsidRPr="00E6186C">
          <w:rPr>
            <w:rStyle w:val="Lienhypertexte"/>
            <w:noProof/>
          </w:rPr>
          <w:t>Diagramme de séquence d’interaction</w:t>
        </w:r>
        <w:r>
          <w:rPr>
            <w:noProof/>
            <w:webHidden/>
          </w:rPr>
          <w:tab/>
        </w:r>
        <w:r>
          <w:rPr>
            <w:noProof/>
            <w:webHidden/>
          </w:rPr>
          <w:fldChar w:fldCharType="begin"/>
        </w:r>
        <w:r>
          <w:rPr>
            <w:noProof/>
            <w:webHidden/>
          </w:rPr>
          <w:instrText xml:space="preserve"> PAGEREF _Toc66623578 \h </w:instrText>
        </w:r>
        <w:r>
          <w:rPr>
            <w:noProof/>
            <w:webHidden/>
          </w:rPr>
        </w:r>
        <w:r>
          <w:rPr>
            <w:noProof/>
            <w:webHidden/>
          </w:rPr>
          <w:fldChar w:fldCharType="separate"/>
        </w:r>
        <w:r>
          <w:rPr>
            <w:noProof/>
            <w:webHidden/>
          </w:rPr>
          <w:t>13</w:t>
        </w:r>
        <w:r>
          <w:rPr>
            <w:noProof/>
            <w:webHidden/>
          </w:rPr>
          <w:fldChar w:fldCharType="end"/>
        </w:r>
      </w:hyperlink>
    </w:p>
    <w:p w14:paraId="7AF791DB" w14:textId="13579989"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79" w:history="1">
        <w:r w:rsidRPr="00E6186C">
          <w:rPr>
            <w:rStyle w:val="Lienhypertexte"/>
            <w:noProof/>
          </w:rPr>
          <w:t>2.2.3</w:t>
        </w:r>
        <w:r>
          <w:rPr>
            <w:rFonts w:eastAsiaTheme="minorEastAsia" w:cstheme="minorBidi"/>
            <w:iCs w:val="0"/>
            <w:noProof/>
            <w:sz w:val="22"/>
            <w:szCs w:val="22"/>
            <w:lang w:eastAsia="fr-CH"/>
          </w:rPr>
          <w:tab/>
        </w:r>
        <w:r w:rsidRPr="00E6186C">
          <w:rPr>
            <w:rStyle w:val="Lienhypertexte"/>
            <w:noProof/>
          </w:rPr>
          <w:t>Schéma relationnel base de données</w:t>
        </w:r>
        <w:r>
          <w:rPr>
            <w:noProof/>
            <w:webHidden/>
          </w:rPr>
          <w:tab/>
        </w:r>
        <w:r>
          <w:rPr>
            <w:noProof/>
            <w:webHidden/>
          </w:rPr>
          <w:fldChar w:fldCharType="begin"/>
        </w:r>
        <w:r>
          <w:rPr>
            <w:noProof/>
            <w:webHidden/>
          </w:rPr>
          <w:instrText xml:space="preserve"> PAGEREF _Toc66623579 \h </w:instrText>
        </w:r>
        <w:r>
          <w:rPr>
            <w:noProof/>
            <w:webHidden/>
          </w:rPr>
        </w:r>
        <w:r>
          <w:rPr>
            <w:noProof/>
            <w:webHidden/>
          </w:rPr>
          <w:fldChar w:fldCharType="separate"/>
        </w:r>
        <w:r>
          <w:rPr>
            <w:noProof/>
            <w:webHidden/>
          </w:rPr>
          <w:t>14</w:t>
        </w:r>
        <w:r>
          <w:rPr>
            <w:noProof/>
            <w:webHidden/>
          </w:rPr>
          <w:fldChar w:fldCharType="end"/>
        </w:r>
      </w:hyperlink>
    </w:p>
    <w:p w14:paraId="06A37ADE" w14:textId="3AF14EA5"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80" w:history="1">
        <w:r w:rsidRPr="00E6186C">
          <w:rPr>
            <w:rStyle w:val="Lienhypertexte"/>
            <w:noProof/>
          </w:rPr>
          <w:t>2.2.4</w:t>
        </w:r>
        <w:r>
          <w:rPr>
            <w:rFonts w:eastAsiaTheme="minorEastAsia" w:cstheme="minorBidi"/>
            <w:iCs w:val="0"/>
            <w:noProof/>
            <w:sz w:val="22"/>
            <w:szCs w:val="22"/>
            <w:lang w:eastAsia="fr-CH"/>
          </w:rPr>
          <w:tab/>
        </w:r>
        <w:r w:rsidRPr="00E6186C">
          <w:rPr>
            <w:rStyle w:val="Lienhypertexte"/>
            <w:noProof/>
          </w:rPr>
          <w:t>Pas de tests</w:t>
        </w:r>
        <w:r>
          <w:rPr>
            <w:noProof/>
            <w:webHidden/>
          </w:rPr>
          <w:tab/>
        </w:r>
        <w:r>
          <w:rPr>
            <w:noProof/>
            <w:webHidden/>
          </w:rPr>
          <w:fldChar w:fldCharType="begin"/>
        </w:r>
        <w:r>
          <w:rPr>
            <w:noProof/>
            <w:webHidden/>
          </w:rPr>
          <w:instrText xml:space="preserve"> PAGEREF _Toc66623580 \h </w:instrText>
        </w:r>
        <w:r>
          <w:rPr>
            <w:noProof/>
            <w:webHidden/>
          </w:rPr>
        </w:r>
        <w:r>
          <w:rPr>
            <w:noProof/>
            <w:webHidden/>
          </w:rPr>
          <w:fldChar w:fldCharType="separate"/>
        </w:r>
        <w:r>
          <w:rPr>
            <w:noProof/>
            <w:webHidden/>
          </w:rPr>
          <w:t>15</w:t>
        </w:r>
        <w:r>
          <w:rPr>
            <w:noProof/>
            <w:webHidden/>
          </w:rPr>
          <w:fldChar w:fldCharType="end"/>
        </w:r>
      </w:hyperlink>
    </w:p>
    <w:p w14:paraId="48AD5750" w14:textId="5B3258B5" w:rsidR="00D94633" w:rsidRDefault="00D94633">
      <w:pPr>
        <w:pStyle w:val="TM2"/>
        <w:tabs>
          <w:tab w:val="left" w:pos="880"/>
          <w:tab w:val="right" w:leader="dot" w:pos="9060"/>
        </w:tabs>
        <w:rPr>
          <w:rFonts w:eastAsiaTheme="minorEastAsia" w:cstheme="minorBidi"/>
          <w:noProof/>
          <w:sz w:val="22"/>
          <w:szCs w:val="22"/>
          <w:lang w:eastAsia="fr-CH"/>
        </w:rPr>
      </w:pPr>
      <w:hyperlink w:anchor="_Toc66623581" w:history="1">
        <w:r w:rsidRPr="00E6186C">
          <w:rPr>
            <w:rStyle w:val="Lienhypertexte"/>
            <w:noProof/>
          </w:rPr>
          <w:t>2.3</w:t>
        </w:r>
        <w:r>
          <w:rPr>
            <w:rFonts w:eastAsiaTheme="minorEastAsia" w:cstheme="minorBidi"/>
            <w:noProof/>
            <w:sz w:val="22"/>
            <w:szCs w:val="22"/>
            <w:lang w:eastAsia="fr-CH"/>
          </w:rPr>
          <w:tab/>
        </w:r>
        <w:r w:rsidRPr="00E6186C">
          <w:rPr>
            <w:rStyle w:val="Lienhypertexte"/>
            <w:noProof/>
          </w:rPr>
          <w:t>Implémentation</w:t>
        </w:r>
        <w:r>
          <w:rPr>
            <w:noProof/>
            <w:webHidden/>
          </w:rPr>
          <w:tab/>
        </w:r>
        <w:r>
          <w:rPr>
            <w:noProof/>
            <w:webHidden/>
          </w:rPr>
          <w:fldChar w:fldCharType="begin"/>
        </w:r>
        <w:r>
          <w:rPr>
            <w:noProof/>
            <w:webHidden/>
          </w:rPr>
          <w:instrText xml:space="preserve"> PAGEREF _Toc66623581 \h </w:instrText>
        </w:r>
        <w:r>
          <w:rPr>
            <w:noProof/>
            <w:webHidden/>
          </w:rPr>
        </w:r>
        <w:r>
          <w:rPr>
            <w:noProof/>
            <w:webHidden/>
          </w:rPr>
          <w:fldChar w:fldCharType="separate"/>
        </w:r>
        <w:r>
          <w:rPr>
            <w:noProof/>
            <w:webHidden/>
          </w:rPr>
          <w:t>16</w:t>
        </w:r>
        <w:r>
          <w:rPr>
            <w:noProof/>
            <w:webHidden/>
          </w:rPr>
          <w:fldChar w:fldCharType="end"/>
        </w:r>
      </w:hyperlink>
    </w:p>
    <w:p w14:paraId="3CFB6889" w14:textId="298B327E"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82" w:history="1">
        <w:r w:rsidRPr="00E6186C">
          <w:rPr>
            <w:rStyle w:val="Lienhypertexte"/>
            <w:noProof/>
          </w:rPr>
          <w:t>2.3.1</w:t>
        </w:r>
        <w:r>
          <w:rPr>
            <w:rFonts w:eastAsiaTheme="minorEastAsia" w:cstheme="minorBidi"/>
            <w:iCs w:val="0"/>
            <w:noProof/>
            <w:sz w:val="22"/>
            <w:szCs w:val="22"/>
            <w:lang w:eastAsia="fr-CH"/>
          </w:rPr>
          <w:tab/>
        </w:r>
        <w:r w:rsidRPr="00E6186C">
          <w:rPr>
            <w:rStyle w:val="Lienhypertexte"/>
            <w:noProof/>
          </w:rPr>
          <w:t>Descente de code</w:t>
        </w:r>
        <w:r>
          <w:rPr>
            <w:noProof/>
            <w:webHidden/>
          </w:rPr>
          <w:tab/>
        </w:r>
        <w:r>
          <w:rPr>
            <w:noProof/>
            <w:webHidden/>
          </w:rPr>
          <w:fldChar w:fldCharType="begin"/>
        </w:r>
        <w:r>
          <w:rPr>
            <w:noProof/>
            <w:webHidden/>
          </w:rPr>
          <w:instrText xml:space="preserve"> PAGEREF _Toc66623582 \h </w:instrText>
        </w:r>
        <w:r>
          <w:rPr>
            <w:noProof/>
            <w:webHidden/>
          </w:rPr>
        </w:r>
        <w:r>
          <w:rPr>
            <w:noProof/>
            <w:webHidden/>
          </w:rPr>
          <w:fldChar w:fldCharType="separate"/>
        </w:r>
        <w:r>
          <w:rPr>
            <w:noProof/>
            <w:webHidden/>
          </w:rPr>
          <w:t>16</w:t>
        </w:r>
        <w:r>
          <w:rPr>
            <w:noProof/>
            <w:webHidden/>
          </w:rPr>
          <w:fldChar w:fldCharType="end"/>
        </w:r>
      </w:hyperlink>
    </w:p>
    <w:p w14:paraId="13E62CC2" w14:textId="0E543246"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83" w:history="1">
        <w:r w:rsidRPr="00E6186C">
          <w:rPr>
            <w:rStyle w:val="Lienhypertexte"/>
            <w:noProof/>
          </w:rPr>
          <w:t>2.3.2</w:t>
        </w:r>
        <w:r>
          <w:rPr>
            <w:rFonts w:eastAsiaTheme="minorEastAsia" w:cstheme="minorBidi"/>
            <w:iCs w:val="0"/>
            <w:noProof/>
            <w:sz w:val="22"/>
            <w:szCs w:val="22"/>
            <w:lang w:eastAsia="fr-CH"/>
          </w:rPr>
          <w:tab/>
        </w:r>
        <w:r w:rsidRPr="00E6186C">
          <w:rPr>
            <w:rStyle w:val="Lienhypertexte"/>
            <w:noProof/>
          </w:rPr>
          <w:t>Tests fonctionnels</w:t>
        </w:r>
        <w:r>
          <w:rPr>
            <w:noProof/>
            <w:webHidden/>
          </w:rPr>
          <w:tab/>
        </w:r>
        <w:r>
          <w:rPr>
            <w:noProof/>
            <w:webHidden/>
          </w:rPr>
          <w:fldChar w:fldCharType="begin"/>
        </w:r>
        <w:r>
          <w:rPr>
            <w:noProof/>
            <w:webHidden/>
          </w:rPr>
          <w:instrText xml:space="preserve"> PAGEREF _Toc66623583 \h </w:instrText>
        </w:r>
        <w:r>
          <w:rPr>
            <w:noProof/>
            <w:webHidden/>
          </w:rPr>
        </w:r>
        <w:r>
          <w:rPr>
            <w:noProof/>
            <w:webHidden/>
          </w:rPr>
          <w:fldChar w:fldCharType="separate"/>
        </w:r>
        <w:r>
          <w:rPr>
            <w:noProof/>
            <w:webHidden/>
          </w:rPr>
          <w:t>24</w:t>
        </w:r>
        <w:r>
          <w:rPr>
            <w:noProof/>
            <w:webHidden/>
          </w:rPr>
          <w:fldChar w:fldCharType="end"/>
        </w:r>
      </w:hyperlink>
    </w:p>
    <w:p w14:paraId="004FD1EB" w14:textId="3CF34BC9"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84" w:history="1">
        <w:r w:rsidRPr="00E6186C">
          <w:rPr>
            <w:rStyle w:val="Lienhypertexte"/>
            <w:noProof/>
          </w:rPr>
          <w:t>2.3.3</w:t>
        </w:r>
        <w:r>
          <w:rPr>
            <w:rFonts w:eastAsiaTheme="minorEastAsia" w:cstheme="minorBidi"/>
            <w:iCs w:val="0"/>
            <w:noProof/>
            <w:sz w:val="22"/>
            <w:szCs w:val="22"/>
            <w:lang w:eastAsia="fr-CH"/>
          </w:rPr>
          <w:tab/>
        </w:r>
        <w:r w:rsidRPr="00E6186C">
          <w:rPr>
            <w:rStyle w:val="Lienhypertexte"/>
            <w:noProof/>
          </w:rPr>
          <w:t>Hébergement</w:t>
        </w:r>
        <w:r>
          <w:rPr>
            <w:noProof/>
            <w:webHidden/>
          </w:rPr>
          <w:tab/>
        </w:r>
        <w:r>
          <w:rPr>
            <w:noProof/>
            <w:webHidden/>
          </w:rPr>
          <w:fldChar w:fldCharType="begin"/>
        </w:r>
        <w:r>
          <w:rPr>
            <w:noProof/>
            <w:webHidden/>
          </w:rPr>
          <w:instrText xml:space="preserve"> PAGEREF _Toc66623584 \h </w:instrText>
        </w:r>
        <w:r>
          <w:rPr>
            <w:noProof/>
            <w:webHidden/>
          </w:rPr>
        </w:r>
        <w:r>
          <w:rPr>
            <w:noProof/>
            <w:webHidden/>
          </w:rPr>
          <w:fldChar w:fldCharType="separate"/>
        </w:r>
        <w:r>
          <w:rPr>
            <w:noProof/>
            <w:webHidden/>
          </w:rPr>
          <w:t>26</w:t>
        </w:r>
        <w:r>
          <w:rPr>
            <w:noProof/>
            <w:webHidden/>
          </w:rPr>
          <w:fldChar w:fldCharType="end"/>
        </w:r>
      </w:hyperlink>
    </w:p>
    <w:p w14:paraId="1134C3C5" w14:textId="56B747AD" w:rsidR="00D94633" w:rsidRDefault="00D94633">
      <w:pPr>
        <w:pStyle w:val="TM2"/>
        <w:tabs>
          <w:tab w:val="left" w:pos="880"/>
          <w:tab w:val="right" w:leader="dot" w:pos="9060"/>
        </w:tabs>
        <w:rPr>
          <w:rFonts w:eastAsiaTheme="minorEastAsia" w:cstheme="minorBidi"/>
          <w:noProof/>
          <w:sz w:val="22"/>
          <w:szCs w:val="22"/>
          <w:lang w:eastAsia="fr-CH"/>
        </w:rPr>
      </w:pPr>
      <w:hyperlink w:anchor="_Toc66623585" w:history="1">
        <w:r w:rsidRPr="00E6186C">
          <w:rPr>
            <w:rStyle w:val="Lienhypertexte"/>
            <w:noProof/>
          </w:rPr>
          <w:t>2.4</w:t>
        </w:r>
        <w:r>
          <w:rPr>
            <w:rFonts w:eastAsiaTheme="minorEastAsia" w:cstheme="minorBidi"/>
            <w:noProof/>
            <w:sz w:val="22"/>
            <w:szCs w:val="22"/>
            <w:lang w:eastAsia="fr-CH"/>
          </w:rPr>
          <w:tab/>
        </w:r>
        <w:r w:rsidRPr="00E6186C">
          <w:rPr>
            <w:rStyle w:val="Lienhypertexte"/>
            <w:noProof/>
          </w:rPr>
          <w:t>Synthèse</w:t>
        </w:r>
        <w:r>
          <w:rPr>
            <w:noProof/>
            <w:webHidden/>
          </w:rPr>
          <w:tab/>
        </w:r>
        <w:r>
          <w:rPr>
            <w:noProof/>
            <w:webHidden/>
          </w:rPr>
          <w:fldChar w:fldCharType="begin"/>
        </w:r>
        <w:r>
          <w:rPr>
            <w:noProof/>
            <w:webHidden/>
          </w:rPr>
          <w:instrText xml:space="preserve"> PAGEREF _Toc66623585 \h </w:instrText>
        </w:r>
        <w:r>
          <w:rPr>
            <w:noProof/>
            <w:webHidden/>
          </w:rPr>
        </w:r>
        <w:r>
          <w:rPr>
            <w:noProof/>
            <w:webHidden/>
          </w:rPr>
          <w:fldChar w:fldCharType="separate"/>
        </w:r>
        <w:r>
          <w:rPr>
            <w:noProof/>
            <w:webHidden/>
          </w:rPr>
          <w:t>29</w:t>
        </w:r>
        <w:r>
          <w:rPr>
            <w:noProof/>
            <w:webHidden/>
          </w:rPr>
          <w:fldChar w:fldCharType="end"/>
        </w:r>
      </w:hyperlink>
    </w:p>
    <w:p w14:paraId="3047142A" w14:textId="6E7992BC"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86" w:history="1">
        <w:r w:rsidRPr="00E6186C">
          <w:rPr>
            <w:rStyle w:val="Lienhypertexte"/>
            <w:noProof/>
          </w:rPr>
          <w:t>2.4.1</w:t>
        </w:r>
        <w:r>
          <w:rPr>
            <w:rFonts w:eastAsiaTheme="minorEastAsia" w:cstheme="minorBidi"/>
            <w:iCs w:val="0"/>
            <w:noProof/>
            <w:sz w:val="22"/>
            <w:szCs w:val="22"/>
            <w:lang w:eastAsia="fr-CH"/>
          </w:rPr>
          <w:tab/>
        </w:r>
        <w:r w:rsidRPr="00E6186C">
          <w:rPr>
            <w:rStyle w:val="Lienhypertexte"/>
            <w:noProof/>
          </w:rPr>
          <w:t>Différence timing</w:t>
        </w:r>
        <w:r>
          <w:rPr>
            <w:noProof/>
            <w:webHidden/>
          </w:rPr>
          <w:tab/>
        </w:r>
        <w:r>
          <w:rPr>
            <w:noProof/>
            <w:webHidden/>
          </w:rPr>
          <w:fldChar w:fldCharType="begin"/>
        </w:r>
        <w:r>
          <w:rPr>
            <w:noProof/>
            <w:webHidden/>
          </w:rPr>
          <w:instrText xml:space="preserve"> PAGEREF _Toc66623586 \h </w:instrText>
        </w:r>
        <w:r>
          <w:rPr>
            <w:noProof/>
            <w:webHidden/>
          </w:rPr>
        </w:r>
        <w:r>
          <w:rPr>
            <w:noProof/>
            <w:webHidden/>
          </w:rPr>
          <w:fldChar w:fldCharType="separate"/>
        </w:r>
        <w:r>
          <w:rPr>
            <w:noProof/>
            <w:webHidden/>
          </w:rPr>
          <w:t>29</w:t>
        </w:r>
        <w:r>
          <w:rPr>
            <w:noProof/>
            <w:webHidden/>
          </w:rPr>
          <w:fldChar w:fldCharType="end"/>
        </w:r>
      </w:hyperlink>
    </w:p>
    <w:p w14:paraId="31DD6EEC" w14:textId="1CD133C6" w:rsidR="00D94633" w:rsidRDefault="00D94633">
      <w:pPr>
        <w:pStyle w:val="TM3"/>
        <w:tabs>
          <w:tab w:val="left" w:pos="1100"/>
          <w:tab w:val="right" w:leader="dot" w:pos="9060"/>
        </w:tabs>
        <w:rPr>
          <w:rFonts w:eastAsiaTheme="minorEastAsia" w:cstheme="minorBidi"/>
          <w:iCs w:val="0"/>
          <w:noProof/>
          <w:sz w:val="22"/>
          <w:szCs w:val="22"/>
          <w:lang w:eastAsia="fr-CH"/>
        </w:rPr>
      </w:pPr>
      <w:hyperlink w:anchor="_Toc66623587" w:history="1">
        <w:r w:rsidRPr="00E6186C">
          <w:rPr>
            <w:rStyle w:val="Lienhypertexte"/>
            <w:noProof/>
          </w:rPr>
          <w:t>2.4.2</w:t>
        </w:r>
        <w:r>
          <w:rPr>
            <w:rFonts w:eastAsiaTheme="minorEastAsia" w:cstheme="minorBidi"/>
            <w:iCs w:val="0"/>
            <w:noProof/>
            <w:sz w:val="22"/>
            <w:szCs w:val="22"/>
            <w:lang w:eastAsia="fr-CH"/>
          </w:rPr>
          <w:tab/>
        </w:r>
        <w:r w:rsidRPr="00E6186C">
          <w:rPr>
            <w:rStyle w:val="Lienhypertexte"/>
            <w:noProof/>
          </w:rPr>
          <w:t>Conclusion du projet</w:t>
        </w:r>
        <w:r>
          <w:rPr>
            <w:noProof/>
            <w:webHidden/>
          </w:rPr>
          <w:tab/>
        </w:r>
        <w:r>
          <w:rPr>
            <w:noProof/>
            <w:webHidden/>
          </w:rPr>
          <w:fldChar w:fldCharType="begin"/>
        </w:r>
        <w:r>
          <w:rPr>
            <w:noProof/>
            <w:webHidden/>
          </w:rPr>
          <w:instrText xml:space="preserve"> PAGEREF _Toc66623587 \h </w:instrText>
        </w:r>
        <w:r>
          <w:rPr>
            <w:noProof/>
            <w:webHidden/>
          </w:rPr>
        </w:r>
        <w:r>
          <w:rPr>
            <w:noProof/>
            <w:webHidden/>
          </w:rPr>
          <w:fldChar w:fldCharType="separate"/>
        </w:r>
        <w:r>
          <w:rPr>
            <w:noProof/>
            <w:webHidden/>
          </w:rPr>
          <w:t>29</w:t>
        </w:r>
        <w:r>
          <w:rPr>
            <w:noProof/>
            <w:webHidden/>
          </w:rPr>
          <w:fldChar w:fldCharType="end"/>
        </w:r>
      </w:hyperlink>
    </w:p>
    <w:p w14:paraId="16F533B8" w14:textId="4BB42DE8" w:rsidR="00D94633" w:rsidRDefault="00D94633">
      <w:pPr>
        <w:pStyle w:val="TM1"/>
        <w:tabs>
          <w:tab w:val="left" w:pos="440"/>
          <w:tab w:val="right" w:leader="dot" w:pos="9060"/>
        </w:tabs>
        <w:rPr>
          <w:rFonts w:eastAsiaTheme="minorEastAsia" w:cstheme="minorBidi"/>
          <w:b w:val="0"/>
          <w:bCs w:val="0"/>
          <w:caps w:val="0"/>
          <w:noProof/>
          <w:sz w:val="22"/>
          <w:szCs w:val="22"/>
          <w:lang w:eastAsia="fr-CH"/>
        </w:rPr>
      </w:pPr>
      <w:hyperlink w:anchor="_Toc66623588" w:history="1">
        <w:r w:rsidRPr="00E6186C">
          <w:rPr>
            <w:rStyle w:val="Lienhypertexte"/>
            <w:noProof/>
          </w:rPr>
          <w:t>3</w:t>
        </w:r>
        <w:r>
          <w:rPr>
            <w:rFonts w:eastAsiaTheme="minorEastAsia" w:cstheme="minorBidi"/>
            <w:b w:val="0"/>
            <w:bCs w:val="0"/>
            <w:caps w:val="0"/>
            <w:noProof/>
            <w:sz w:val="22"/>
            <w:szCs w:val="22"/>
            <w:lang w:eastAsia="fr-CH"/>
          </w:rPr>
          <w:tab/>
        </w:r>
        <w:r w:rsidRPr="00E6186C">
          <w:rPr>
            <w:rStyle w:val="Lienhypertexte"/>
            <w:noProof/>
          </w:rPr>
          <w:t>Conclusion</w:t>
        </w:r>
        <w:r>
          <w:rPr>
            <w:noProof/>
            <w:webHidden/>
          </w:rPr>
          <w:tab/>
        </w:r>
        <w:r>
          <w:rPr>
            <w:noProof/>
            <w:webHidden/>
          </w:rPr>
          <w:fldChar w:fldCharType="begin"/>
        </w:r>
        <w:r>
          <w:rPr>
            <w:noProof/>
            <w:webHidden/>
          </w:rPr>
          <w:instrText xml:space="preserve"> PAGEREF _Toc66623588 \h </w:instrText>
        </w:r>
        <w:r>
          <w:rPr>
            <w:noProof/>
            <w:webHidden/>
          </w:rPr>
        </w:r>
        <w:r>
          <w:rPr>
            <w:noProof/>
            <w:webHidden/>
          </w:rPr>
          <w:fldChar w:fldCharType="separate"/>
        </w:r>
        <w:r>
          <w:rPr>
            <w:noProof/>
            <w:webHidden/>
          </w:rPr>
          <w:t>31</w:t>
        </w:r>
        <w:r>
          <w:rPr>
            <w:noProof/>
            <w:webHidden/>
          </w:rPr>
          <w:fldChar w:fldCharType="end"/>
        </w:r>
      </w:hyperlink>
    </w:p>
    <w:p w14:paraId="57CDE778" w14:textId="38CBC893" w:rsidR="00D94633" w:rsidRDefault="00D94633">
      <w:pPr>
        <w:pStyle w:val="TM2"/>
        <w:tabs>
          <w:tab w:val="left" w:pos="880"/>
          <w:tab w:val="right" w:leader="dot" w:pos="9060"/>
        </w:tabs>
        <w:rPr>
          <w:rFonts w:eastAsiaTheme="minorEastAsia" w:cstheme="minorBidi"/>
          <w:noProof/>
          <w:sz w:val="22"/>
          <w:szCs w:val="22"/>
          <w:lang w:eastAsia="fr-CH"/>
        </w:rPr>
      </w:pPr>
      <w:hyperlink w:anchor="_Toc66623589" w:history="1">
        <w:r w:rsidRPr="00E6186C">
          <w:rPr>
            <w:rStyle w:val="Lienhypertexte"/>
            <w:noProof/>
          </w:rPr>
          <w:t>3.1</w:t>
        </w:r>
        <w:r>
          <w:rPr>
            <w:rFonts w:eastAsiaTheme="minorEastAsia" w:cstheme="minorBidi"/>
            <w:noProof/>
            <w:sz w:val="22"/>
            <w:szCs w:val="22"/>
            <w:lang w:eastAsia="fr-CH"/>
          </w:rPr>
          <w:tab/>
        </w:r>
        <w:r w:rsidRPr="00E6186C">
          <w:rPr>
            <w:rStyle w:val="Lienhypertexte"/>
            <w:noProof/>
          </w:rPr>
          <w:t>Ce que j’ai aimé</w:t>
        </w:r>
        <w:r>
          <w:rPr>
            <w:noProof/>
            <w:webHidden/>
          </w:rPr>
          <w:tab/>
        </w:r>
        <w:r>
          <w:rPr>
            <w:noProof/>
            <w:webHidden/>
          </w:rPr>
          <w:fldChar w:fldCharType="begin"/>
        </w:r>
        <w:r>
          <w:rPr>
            <w:noProof/>
            <w:webHidden/>
          </w:rPr>
          <w:instrText xml:space="preserve"> PAGEREF _Toc66623589 \h </w:instrText>
        </w:r>
        <w:r>
          <w:rPr>
            <w:noProof/>
            <w:webHidden/>
          </w:rPr>
        </w:r>
        <w:r>
          <w:rPr>
            <w:noProof/>
            <w:webHidden/>
          </w:rPr>
          <w:fldChar w:fldCharType="separate"/>
        </w:r>
        <w:r>
          <w:rPr>
            <w:noProof/>
            <w:webHidden/>
          </w:rPr>
          <w:t>31</w:t>
        </w:r>
        <w:r>
          <w:rPr>
            <w:noProof/>
            <w:webHidden/>
          </w:rPr>
          <w:fldChar w:fldCharType="end"/>
        </w:r>
      </w:hyperlink>
    </w:p>
    <w:p w14:paraId="1135C754" w14:textId="10435FED" w:rsidR="00D94633" w:rsidRDefault="00D94633">
      <w:pPr>
        <w:pStyle w:val="TM2"/>
        <w:tabs>
          <w:tab w:val="left" w:pos="880"/>
          <w:tab w:val="right" w:leader="dot" w:pos="9060"/>
        </w:tabs>
        <w:rPr>
          <w:rFonts w:eastAsiaTheme="minorEastAsia" w:cstheme="minorBidi"/>
          <w:noProof/>
          <w:sz w:val="22"/>
          <w:szCs w:val="22"/>
          <w:lang w:eastAsia="fr-CH"/>
        </w:rPr>
      </w:pPr>
      <w:hyperlink w:anchor="_Toc66623590" w:history="1">
        <w:r w:rsidRPr="00E6186C">
          <w:rPr>
            <w:rStyle w:val="Lienhypertexte"/>
            <w:noProof/>
          </w:rPr>
          <w:t>3.2</w:t>
        </w:r>
        <w:r>
          <w:rPr>
            <w:rFonts w:eastAsiaTheme="minorEastAsia" w:cstheme="minorBidi"/>
            <w:noProof/>
            <w:sz w:val="22"/>
            <w:szCs w:val="22"/>
            <w:lang w:eastAsia="fr-CH"/>
          </w:rPr>
          <w:tab/>
        </w:r>
        <w:r w:rsidRPr="00E6186C">
          <w:rPr>
            <w:rStyle w:val="Lienhypertexte"/>
            <w:noProof/>
          </w:rPr>
          <w:t>Ce que j’ai moins aimé</w:t>
        </w:r>
        <w:r>
          <w:rPr>
            <w:noProof/>
            <w:webHidden/>
          </w:rPr>
          <w:tab/>
        </w:r>
        <w:r>
          <w:rPr>
            <w:noProof/>
            <w:webHidden/>
          </w:rPr>
          <w:fldChar w:fldCharType="begin"/>
        </w:r>
        <w:r>
          <w:rPr>
            <w:noProof/>
            <w:webHidden/>
          </w:rPr>
          <w:instrText xml:space="preserve"> PAGEREF _Toc66623590 \h </w:instrText>
        </w:r>
        <w:r>
          <w:rPr>
            <w:noProof/>
            <w:webHidden/>
          </w:rPr>
        </w:r>
        <w:r>
          <w:rPr>
            <w:noProof/>
            <w:webHidden/>
          </w:rPr>
          <w:fldChar w:fldCharType="separate"/>
        </w:r>
        <w:r>
          <w:rPr>
            <w:noProof/>
            <w:webHidden/>
          </w:rPr>
          <w:t>31</w:t>
        </w:r>
        <w:r>
          <w:rPr>
            <w:noProof/>
            <w:webHidden/>
          </w:rPr>
          <w:fldChar w:fldCharType="end"/>
        </w:r>
      </w:hyperlink>
    </w:p>
    <w:p w14:paraId="572CA819" w14:textId="0996B146" w:rsidR="00D94633" w:rsidRDefault="00D94633">
      <w:pPr>
        <w:pStyle w:val="TM1"/>
        <w:tabs>
          <w:tab w:val="left" w:pos="440"/>
          <w:tab w:val="right" w:leader="dot" w:pos="9060"/>
        </w:tabs>
        <w:rPr>
          <w:rFonts w:eastAsiaTheme="minorEastAsia" w:cstheme="minorBidi"/>
          <w:b w:val="0"/>
          <w:bCs w:val="0"/>
          <w:caps w:val="0"/>
          <w:noProof/>
          <w:sz w:val="22"/>
          <w:szCs w:val="22"/>
          <w:lang w:eastAsia="fr-CH"/>
        </w:rPr>
      </w:pPr>
      <w:hyperlink w:anchor="_Toc66623591" w:history="1">
        <w:r w:rsidRPr="00E6186C">
          <w:rPr>
            <w:rStyle w:val="Lienhypertexte"/>
            <w:noProof/>
          </w:rPr>
          <w:t>4</w:t>
        </w:r>
        <w:r>
          <w:rPr>
            <w:rFonts w:eastAsiaTheme="minorEastAsia" w:cstheme="minorBidi"/>
            <w:b w:val="0"/>
            <w:bCs w:val="0"/>
            <w:caps w:val="0"/>
            <w:noProof/>
            <w:sz w:val="22"/>
            <w:szCs w:val="22"/>
            <w:lang w:eastAsia="fr-CH"/>
          </w:rPr>
          <w:tab/>
        </w:r>
        <w:r w:rsidRPr="00E6186C">
          <w:rPr>
            <w:rStyle w:val="Lienhypertexte"/>
            <w:noProof/>
          </w:rPr>
          <w:t>Sources</w:t>
        </w:r>
        <w:r>
          <w:rPr>
            <w:noProof/>
            <w:webHidden/>
          </w:rPr>
          <w:tab/>
        </w:r>
        <w:r>
          <w:rPr>
            <w:noProof/>
            <w:webHidden/>
          </w:rPr>
          <w:fldChar w:fldCharType="begin"/>
        </w:r>
        <w:r>
          <w:rPr>
            <w:noProof/>
            <w:webHidden/>
          </w:rPr>
          <w:instrText xml:space="preserve"> PAGEREF _Toc66623591 \h </w:instrText>
        </w:r>
        <w:r>
          <w:rPr>
            <w:noProof/>
            <w:webHidden/>
          </w:rPr>
        </w:r>
        <w:r>
          <w:rPr>
            <w:noProof/>
            <w:webHidden/>
          </w:rPr>
          <w:fldChar w:fldCharType="separate"/>
        </w:r>
        <w:r>
          <w:rPr>
            <w:noProof/>
            <w:webHidden/>
          </w:rPr>
          <w:t>32</w:t>
        </w:r>
        <w:r>
          <w:rPr>
            <w:noProof/>
            <w:webHidden/>
          </w:rPr>
          <w:fldChar w:fldCharType="end"/>
        </w:r>
      </w:hyperlink>
    </w:p>
    <w:p w14:paraId="69874339" w14:textId="6739A4F7" w:rsidR="00821E72" w:rsidRDefault="00DC2C2A" w:rsidP="00DC2C2A">
      <w:pPr>
        <w:rPr>
          <w:rFonts w:cstheme="minorHAnsi"/>
          <w:b/>
          <w:bCs/>
          <w:caps/>
          <w:szCs w:val="20"/>
        </w:rPr>
      </w:pPr>
      <w:r>
        <w:rPr>
          <w:rFonts w:cstheme="minorHAnsi"/>
          <w:b/>
          <w:bCs/>
          <w:caps/>
          <w:szCs w:val="20"/>
        </w:rPr>
        <w:fldChar w:fldCharType="end"/>
      </w:r>
    </w:p>
    <w:p w14:paraId="052AD15B" w14:textId="77777777" w:rsidR="00821E72" w:rsidRDefault="00821E72" w:rsidP="00DC2C2A">
      <w:pPr>
        <w:rPr>
          <w:rFonts w:cstheme="minorHAnsi"/>
          <w:b/>
          <w:bCs/>
          <w:caps/>
          <w:szCs w:val="20"/>
        </w:rPr>
        <w:sectPr w:rsidR="00821E72" w:rsidSect="00821E72">
          <w:headerReference w:type="default" r:id="rId14"/>
          <w:pgSz w:w="11906" w:h="16838" w:code="9"/>
          <w:pgMar w:top="1418" w:right="1418" w:bottom="1418" w:left="1418" w:header="709" w:footer="709" w:gutter="0"/>
          <w:pgBorders w:display="firstPage" w:offsetFrom="page">
            <w:left w:val="single" w:sz="18" w:space="24" w:color="auto"/>
            <w:bottom w:val="single" w:sz="8" w:space="24" w:color="auto"/>
          </w:pgBorders>
          <w:cols w:space="708"/>
          <w:docGrid w:linePitch="360"/>
        </w:sectPr>
      </w:pPr>
    </w:p>
    <w:p w14:paraId="56AE35E5" w14:textId="58973B94" w:rsidR="00A573AD" w:rsidRDefault="00A573AD" w:rsidP="00A573AD">
      <w:pPr>
        <w:pStyle w:val="Titre1"/>
      </w:pPr>
      <w:bookmarkStart w:id="1" w:name="_Toc529480361"/>
      <w:bookmarkStart w:id="2" w:name="_Toc66623564"/>
      <w:r w:rsidRPr="006A27DA">
        <w:lastRenderedPageBreak/>
        <w:t>Introduction</w:t>
      </w:r>
      <w:bookmarkEnd w:id="1"/>
      <w:r w:rsidR="00EE581F">
        <w:t xml:space="preserve"> du module</w:t>
      </w:r>
      <w:bookmarkEnd w:id="2"/>
    </w:p>
    <w:p w14:paraId="45B15B31" w14:textId="00CEF2C5" w:rsidR="00026195" w:rsidRDefault="000C0BE9" w:rsidP="006411F7">
      <w:pPr>
        <w:pStyle w:val="PJustifier"/>
      </w:pPr>
      <w:r>
        <w:t xml:space="preserve">Dans le module 151, </w:t>
      </w:r>
      <w:r w:rsidR="00993E04">
        <w:t>n</w:t>
      </w:r>
      <w:r>
        <w:t xml:space="preserve">ous allons apprendre à analyser les exigences d’une application Web et de la base de données, respectivement des éléments de données à lier, définir et documenter la technique de liaison. Nous allons aussi apprendre à identifier les informations importantes de protection et de sécurité en tenant compte de la protection des données, et définir les mesures. </w:t>
      </w:r>
      <w:r w:rsidR="00026195">
        <w:t>Nous allons apprendre à r</w:t>
      </w:r>
      <w:r>
        <w:t xml:space="preserve">éaliser l’intégration de l’application Web avec la base de données, respectivement aux éléments de données, en prêtant attention aux transactions, à la protection et la sécurité des données. </w:t>
      </w:r>
    </w:p>
    <w:p w14:paraId="1231CF59" w14:textId="4A3868D1" w:rsidR="00E317FB" w:rsidRPr="00E317FB" w:rsidRDefault="00026195" w:rsidP="00E317FB">
      <w:pPr>
        <w:pStyle w:val="PJustifier"/>
      </w:pPr>
      <w:r>
        <w:t>Pour terminer, nous allons apprendre à m</w:t>
      </w:r>
      <w:r w:rsidR="000C0BE9">
        <w:t>ettre en œuvre les souhaits de modifications conformément au déroulement prescrit des modifications</w:t>
      </w:r>
      <w:r>
        <w:t xml:space="preserve"> et d</w:t>
      </w:r>
      <w:r w:rsidR="000C0BE9">
        <w:t>éfinir et exécuter la procédure de test et de remise, la documenter dans un procès-verbal de tests. Si nécessaire, entreprendre les corrections.</w:t>
      </w:r>
    </w:p>
    <w:p w14:paraId="745687FA" w14:textId="77777777" w:rsidR="00A573AD" w:rsidRDefault="00BE7AD3" w:rsidP="006A27DA">
      <w:pPr>
        <w:sectPr w:rsidR="00A573AD" w:rsidSect="00821E72">
          <w:headerReference w:type="default" r:id="rId15"/>
          <w:pgSz w:w="11906" w:h="16838" w:code="9"/>
          <w:pgMar w:top="1418" w:right="1418" w:bottom="1418" w:left="1418" w:header="709" w:footer="709" w:gutter="0"/>
          <w:pgBorders w:display="firstPage" w:offsetFrom="page">
            <w:left w:val="single" w:sz="18" w:space="24" w:color="auto"/>
            <w:bottom w:val="single" w:sz="8" w:space="24" w:color="auto"/>
          </w:pgBorders>
          <w:cols w:space="708"/>
          <w:docGrid w:linePitch="360"/>
        </w:sectPr>
      </w:pPr>
      <w:r>
        <w:fldChar w:fldCharType="begin"/>
      </w:r>
      <w:r>
        <w:instrText xml:space="preserve">  </w:instrText>
      </w:r>
      <w:r>
        <w:fldChar w:fldCharType="end"/>
      </w:r>
    </w:p>
    <w:p w14:paraId="36AB7057" w14:textId="36F6E514" w:rsidR="00D747D9" w:rsidRDefault="002F4F76" w:rsidP="00D747D9">
      <w:pPr>
        <w:pStyle w:val="Titre1"/>
      </w:pPr>
      <w:bookmarkStart w:id="3" w:name="_Toc529480362"/>
      <w:bookmarkStart w:id="4" w:name="_Toc66623565"/>
      <w:r>
        <w:lastRenderedPageBreak/>
        <w:t xml:space="preserve">Projet </w:t>
      </w:r>
      <w:r w:rsidR="006108FF">
        <w:t>Mangabis</w:t>
      </w:r>
      <w:bookmarkEnd w:id="4"/>
    </w:p>
    <w:p w14:paraId="76D48D0C" w14:textId="67CA1CCB" w:rsidR="00903B9F" w:rsidRDefault="00903B9F" w:rsidP="00903B9F">
      <w:pPr>
        <w:pStyle w:val="Titre2"/>
      </w:pPr>
      <w:bookmarkStart w:id="5" w:name="_Toc66623566"/>
      <w:r>
        <w:t>Analyse</w:t>
      </w:r>
      <w:bookmarkEnd w:id="5"/>
    </w:p>
    <w:p w14:paraId="6ECFC1BC" w14:textId="77777777" w:rsidR="008570BB" w:rsidRDefault="008570BB" w:rsidP="008570BB">
      <w:pPr>
        <w:pStyle w:val="Titre3"/>
      </w:pPr>
      <w:bookmarkStart w:id="6" w:name="_Toc66623567"/>
      <w:r>
        <w:t>Introduction</w:t>
      </w:r>
      <w:bookmarkEnd w:id="6"/>
    </w:p>
    <w:p w14:paraId="33483379" w14:textId="77777777" w:rsidR="008570BB" w:rsidRDefault="008570BB" w:rsidP="008570BB">
      <w:pPr>
        <w:pStyle w:val="PJustifier"/>
      </w:pPr>
      <w:r>
        <w:t xml:space="preserve">Pour introduire notre projet, </w:t>
      </w:r>
      <w:r w:rsidRPr="00976EC4">
        <w:t xml:space="preserve">nous allons tout d’abord vous expliquez dans les grandes lignes en quoi il consiste. L’application </w:t>
      </w:r>
      <w:r>
        <w:t xml:space="preserve">web </w:t>
      </w:r>
      <w:r w:rsidRPr="00976EC4">
        <w:t xml:space="preserve">réalisée dans ce projet </w:t>
      </w:r>
      <w:r>
        <w:t>est un site d’annonce de mangas d’occasion. Dans le même style que Anibis, nous aurons sur la page d’accueil, la liste des différentes annonces réalisées par les utilisateurs inscrit. Ces annonces auront une image, un titre, un prix, une description, les informations pour contacter le vendeur et un état.</w:t>
      </w:r>
    </w:p>
    <w:p w14:paraId="73EB6B44" w14:textId="77777777" w:rsidR="008570BB" w:rsidRDefault="008570BB" w:rsidP="008570BB">
      <w:pPr>
        <w:pStyle w:val="PJustifier"/>
        <w:numPr>
          <w:ilvl w:val="0"/>
          <w:numId w:val="3"/>
        </w:numPr>
      </w:pPr>
      <w:r>
        <w:t xml:space="preserve">Image </w:t>
      </w:r>
      <w:r>
        <w:sym w:font="Wingdings" w:char="F0E8"/>
      </w:r>
      <w:r>
        <w:t xml:space="preserve"> L’image du manga à vendre</w:t>
      </w:r>
    </w:p>
    <w:p w14:paraId="297F0664" w14:textId="77777777" w:rsidR="008570BB" w:rsidRDefault="008570BB" w:rsidP="008570BB">
      <w:pPr>
        <w:pStyle w:val="PJustifier"/>
        <w:numPr>
          <w:ilvl w:val="0"/>
          <w:numId w:val="3"/>
        </w:numPr>
      </w:pPr>
      <w:r>
        <w:t xml:space="preserve">Titre </w:t>
      </w:r>
      <w:r>
        <w:sym w:font="Wingdings" w:char="F0E8"/>
      </w:r>
      <w:r>
        <w:t xml:space="preserve"> Le titre de l’annonce (nom du manga, nombre de livre, …)</w:t>
      </w:r>
    </w:p>
    <w:p w14:paraId="0924F962" w14:textId="77777777" w:rsidR="008570BB" w:rsidRDefault="008570BB" w:rsidP="008570BB">
      <w:pPr>
        <w:pStyle w:val="PJustifier"/>
        <w:numPr>
          <w:ilvl w:val="0"/>
          <w:numId w:val="3"/>
        </w:numPr>
      </w:pPr>
      <w:r>
        <w:t xml:space="preserve">Prix </w:t>
      </w:r>
      <w:r>
        <w:sym w:font="Wingdings" w:char="F0E8"/>
      </w:r>
      <w:r>
        <w:t xml:space="preserve"> Le prix de l’annonce</w:t>
      </w:r>
    </w:p>
    <w:p w14:paraId="6A7FC9EA" w14:textId="77777777" w:rsidR="008570BB" w:rsidRDefault="008570BB" w:rsidP="008570BB">
      <w:pPr>
        <w:pStyle w:val="PJustifier"/>
        <w:numPr>
          <w:ilvl w:val="0"/>
          <w:numId w:val="3"/>
        </w:numPr>
      </w:pPr>
      <w:r>
        <w:t xml:space="preserve">Description </w:t>
      </w:r>
      <w:r>
        <w:sym w:font="Wingdings" w:char="F0E8"/>
      </w:r>
      <w:r>
        <w:t xml:space="preserve"> La description de l’annonce</w:t>
      </w:r>
    </w:p>
    <w:p w14:paraId="43720161" w14:textId="77777777" w:rsidR="008570BB" w:rsidRDefault="008570BB" w:rsidP="008570BB">
      <w:pPr>
        <w:pStyle w:val="PJustifier"/>
        <w:numPr>
          <w:ilvl w:val="0"/>
          <w:numId w:val="3"/>
        </w:numPr>
      </w:pPr>
      <w:r>
        <w:t xml:space="preserve">Etat </w:t>
      </w:r>
      <w:r>
        <w:sym w:font="Wingdings" w:char="F0E8"/>
      </w:r>
      <w:r>
        <w:t xml:space="preserve"> L’état du ou des mangas</w:t>
      </w:r>
    </w:p>
    <w:p w14:paraId="07ABCB3F" w14:textId="77777777" w:rsidR="008570BB" w:rsidRDefault="008570BB" w:rsidP="008570BB">
      <w:pPr>
        <w:pStyle w:val="PJustifier"/>
        <w:numPr>
          <w:ilvl w:val="0"/>
          <w:numId w:val="3"/>
        </w:numPr>
      </w:pPr>
      <w:r>
        <w:t>Information du vendeur : téléphone, adresse email, nom, prénom…</w:t>
      </w:r>
    </w:p>
    <w:p w14:paraId="64A0DDAA" w14:textId="77777777" w:rsidR="008570BB" w:rsidRDefault="008570BB" w:rsidP="008570BB">
      <w:pPr>
        <w:pStyle w:val="PJustifier"/>
      </w:pPr>
      <w:r>
        <w:t>Nous pourrons aussi sur cette application web, se créer un comte et se connecter pour pouvoir ajouter, modifier ou supprimer nos annonces. Si nous souhaitons nous déconnecter, un bouton sera à disposition. Sur cette applications web, les utilisateurs auront alors un rôle : admin ou default-user.</w:t>
      </w:r>
    </w:p>
    <w:p w14:paraId="0A64C24A" w14:textId="77777777" w:rsidR="008570BB" w:rsidRDefault="008570BB" w:rsidP="008570BB">
      <w:pPr>
        <w:pStyle w:val="PJustifier"/>
      </w:pPr>
      <w:r>
        <w:t>Pour terminer, l’admin pourra supprimer une annonce d’un utilisateur si celle-ci n’est pas en règle et si nous avons le temps, nous implémenterons que les admins pourront ajouter, supprimer et modifier des utilisateurs.</w:t>
      </w:r>
    </w:p>
    <w:p w14:paraId="05E4145E" w14:textId="4E4401C2" w:rsidR="00542EC8" w:rsidRPr="0094414B" w:rsidRDefault="00542EC8" w:rsidP="00542EC8">
      <w:pPr>
        <w:pStyle w:val="Titre3"/>
      </w:pPr>
      <w:bookmarkStart w:id="7" w:name="_Toc66623568"/>
      <w:r w:rsidRPr="0094414B">
        <w:t>Maquettes</w:t>
      </w:r>
      <w:bookmarkEnd w:id="7"/>
    </w:p>
    <w:p w14:paraId="22043CE1" w14:textId="4872B4DC" w:rsidR="00C27352" w:rsidRPr="00AF79ED" w:rsidRDefault="00C27352" w:rsidP="00C27352">
      <w:pPr>
        <w:pStyle w:val="PJustifier"/>
      </w:pPr>
      <w:r w:rsidRPr="00AF79ED">
        <w:t xml:space="preserve">Voici les différentes maquettes </w:t>
      </w:r>
      <w:r w:rsidR="00AF79ED" w:rsidRPr="00AF79ED">
        <w:t>de l’application web que nous allons réaliser lors de ce projet.</w:t>
      </w:r>
    </w:p>
    <w:p w14:paraId="59CA649C" w14:textId="4D47A254" w:rsidR="00542EC8" w:rsidRDefault="00542EC8" w:rsidP="000C1935">
      <w:pPr>
        <w:pStyle w:val="PCentr"/>
      </w:pPr>
      <w:r w:rsidRPr="001D5F41">
        <w:rPr>
          <w:noProof/>
        </w:rPr>
        <w:lastRenderedPageBreak/>
        <w:drawing>
          <wp:inline distT="0" distB="0" distL="0" distR="0" wp14:anchorId="44829E65" wp14:editId="26487FBC">
            <wp:extent cx="5657369" cy="4824046"/>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5572" cy="4831041"/>
                    </a:xfrm>
                    <a:prstGeom prst="rect">
                      <a:avLst/>
                    </a:prstGeom>
                    <a:noFill/>
                    <a:ln>
                      <a:noFill/>
                    </a:ln>
                  </pic:spPr>
                </pic:pic>
              </a:graphicData>
            </a:graphic>
          </wp:inline>
        </w:drawing>
      </w:r>
    </w:p>
    <w:p w14:paraId="476127D0" w14:textId="77777777" w:rsidR="00CA367D" w:rsidRDefault="00785E13" w:rsidP="00542EC8">
      <w:pPr>
        <w:pStyle w:val="PJustifier"/>
      </w:pPr>
      <w:r w:rsidRPr="00CA367D">
        <w:t>Dans l’implémentation de l’application web, il y a eu quelques changement</w:t>
      </w:r>
      <w:r w:rsidR="00235AC3" w:rsidRPr="00CA367D">
        <w:t>s par rapport à la maquette. En effet, la page de gestion des annonces de l’uti</w:t>
      </w:r>
      <w:r w:rsidR="00756355" w:rsidRPr="00CA367D">
        <w:t>lisateur a eu quelques changements déjà au niveau de l’url qui passe de « </w:t>
      </w:r>
      <w:r w:rsidR="008A3C71" w:rsidRPr="00CA367D">
        <w:t xml:space="preserve">/&lt;utilisateur&gt;/articles » à « /annonces ». Il y a eu aussi </w:t>
      </w:r>
      <w:r w:rsidR="00CA367D" w:rsidRPr="00CA367D">
        <w:t>des changements visuels, au lieu d’avoir la liste à gauche et à droite la modification/ajout, tout se passe par des modals accessible via des boutons.</w:t>
      </w:r>
    </w:p>
    <w:p w14:paraId="502B5046" w14:textId="3B2DC377" w:rsidR="00785E13" w:rsidRDefault="00CA367D" w:rsidP="00542EC8">
      <w:pPr>
        <w:pStyle w:val="PJustifier"/>
      </w:pPr>
      <w:r w:rsidRPr="00CA367D">
        <w:t>Voici le résultat :</w:t>
      </w:r>
    </w:p>
    <w:p w14:paraId="35508C61" w14:textId="4FC9CCB9" w:rsidR="00CA367D" w:rsidRDefault="00D5792F" w:rsidP="00CA367D">
      <w:pPr>
        <w:pStyle w:val="PCentr"/>
      </w:pPr>
      <w:r>
        <w:rPr>
          <w:noProof/>
        </w:rPr>
        <mc:AlternateContent>
          <mc:Choice Requires="wps">
            <w:drawing>
              <wp:anchor distT="0" distB="0" distL="114300" distR="114300" simplePos="0" relativeHeight="251661312" behindDoc="0" locked="0" layoutInCell="1" allowOverlap="1" wp14:anchorId="3B66E975" wp14:editId="12E769B1">
                <wp:simplePos x="0" y="0"/>
                <wp:positionH relativeFrom="column">
                  <wp:posOffset>941705</wp:posOffset>
                </wp:positionH>
                <wp:positionV relativeFrom="paragraph">
                  <wp:posOffset>955040</wp:posOffset>
                </wp:positionV>
                <wp:extent cx="2420620" cy="145415"/>
                <wp:effectExtent l="0" t="0" r="74930" b="83185"/>
                <wp:wrapNone/>
                <wp:docPr id="18" name="Connecteur droit avec flèche 18"/>
                <wp:cNvGraphicFramePr/>
                <a:graphic xmlns:a="http://schemas.openxmlformats.org/drawingml/2006/main">
                  <a:graphicData uri="http://schemas.microsoft.com/office/word/2010/wordprocessingShape">
                    <wps:wsp>
                      <wps:cNvCnPr/>
                      <wps:spPr>
                        <a:xfrm>
                          <a:off x="0" y="0"/>
                          <a:ext cx="2420620" cy="14541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E939A0" id="_x0000_t32" coordsize="21600,21600" o:spt="32" o:oned="t" path="m,l21600,21600e" filled="f">
                <v:path arrowok="t" fillok="f" o:connecttype="none"/>
                <o:lock v:ext="edit" shapetype="t"/>
              </v:shapetype>
              <v:shape id="Connecteur droit avec flèche 18" o:spid="_x0000_s1026" type="#_x0000_t32" style="position:absolute;margin-left:74.15pt;margin-top:75.2pt;width:190.6pt;height:1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D2DB9EC" wp14:editId="37F1EEE3">
                <wp:simplePos x="0" y="0"/>
                <wp:positionH relativeFrom="column">
                  <wp:posOffset>-163830</wp:posOffset>
                </wp:positionH>
                <wp:positionV relativeFrom="paragraph">
                  <wp:posOffset>723265</wp:posOffset>
                </wp:positionV>
                <wp:extent cx="1105535" cy="523875"/>
                <wp:effectExtent l="0" t="0" r="18415" b="28575"/>
                <wp:wrapNone/>
                <wp:docPr id="20" name="Zone de texte 20"/>
                <wp:cNvGraphicFramePr/>
                <a:graphic xmlns:a="http://schemas.openxmlformats.org/drawingml/2006/main">
                  <a:graphicData uri="http://schemas.microsoft.com/office/word/2010/wordprocessingShape">
                    <wps:wsp>
                      <wps:cNvSpPr txBox="1"/>
                      <wps:spPr>
                        <a:xfrm>
                          <a:off x="0" y="0"/>
                          <a:ext cx="1105535" cy="523875"/>
                        </a:xfrm>
                        <a:prstGeom prst="rect">
                          <a:avLst/>
                        </a:prstGeom>
                        <a:solidFill>
                          <a:schemeClr val="lt1"/>
                        </a:solidFill>
                        <a:ln w="6350">
                          <a:solidFill>
                            <a:prstClr val="black"/>
                          </a:solidFill>
                        </a:ln>
                      </wps:spPr>
                      <wps:txbx>
                        <w:txbxContent>
                          <w:p w14:paraId="7FDF1BAF" w14:textId="67B0862E" w:rsidR="00CA367D" w:rsidRPr="00CA367D" w:rsidRDefault="00CA367D">
                            <w:pPr>
                              <w:rPr>
                                <w:lang w:val="en-US"/>
                              </w:rPr>
                            </w:pPr>
                            <w:r>
                              <w:rPr>
                                <w:lang w:val="en-US"/>
                              </w:rPr>
                              <w:t>Modification d’une annonce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2DB9EC" id="_x0000_t202" coordsize="21600,21600" o:spt="202" path="m,l,21600r21600,l21600,xe">
                <v:stroke joinstyle="miter"/>
                <v:path gradientshapeok="t" o:connecttype="rect"/>
              </v:shapetype>
              <v:shape id="Zone de texte 20" o:spid="_x0000_s1026" type="#_x0000_t202" style="position:absolute;left:0;text-align:left;margin-left:-12.9pt;margin-top:56.95pt;width:87.05pt;height:4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" fillcolor="white [3201]" strokeweight=".5pt">
                <v:textbox>
                  <w:txbxContent>
                    <w:p w14:paraId="7FDF1BAF" w14:textId="67B0862E" w:rsidR="00CA367D" w:rsidRPr="00CA367D" w:rsidRDefault="00CA367D">
                      <w:pPr>
                        <w:rPr>
                          <w:lang w:val="en-US"/>
                        </w:rPr>
                      </w:pPr>
                      <w:r>
                        <w:rPr>
                          <w:lang w:val="en-US"/>
                        </w:rPr>
                        <w:t>Modification d’une annonce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70165A6" wp14:editId="43258330">
                <wp:simplePos x="0" y="0"/>
                <wp:positionH relativeFrom="column">
                  <wp:posOffset>2204720</wp:posOffset>
                </wp:positionH>
                <wp:positionV relativeFrom="paragraph">
                  <wp:posOffset>307340</wp:posOffset>
                </wp:positionV>
                <wp:extent cx="2366010" cy="212725"/>
                <wp:effectExtent l="38100" t="0" r="15240" b="92075"/>
                <wp:wrapNone/>
                <wp:docPr id="17" name="Connecteur droit avec flèche 17"/>
                <wp:cNvGraphicFramePr/>
                <a:graphic xmlns:a="http://schemas.openxmlformats.org/drawingml/2006/main">
                  <a:graphicData uri="http://schemas.microsoft.com/office/word/2010/wordprocessingShape">
                    <wps:wsp>
                      <wps:cNvCnPr/>
                      <wps:spPr>
                        <a:xfrm flipH="1">
                          <a:off x="0" y="0"/>
                          <a:ext cx="2366010" cy="212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3E1E2" id="Connecteur droit avec flèche 17" o:spid="_x0000_s1026" type="#_x0000_t32" style="position:absolute;margin-left:173.6pt;margin-top:24.2pt;width:186.3pt;height:16.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" strokecolor="#ed7d31 [3205]"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4059318" wp14:editId="765161DC">
                <wp:simplePos x="0" y="0"/>
                <wp:positionH relativeFrom="column">
                  <wp:posOffset>3773170</wp:posOffset>
                </wp:positionH>
                <wp:positionV relativeFrom="paragraph">
                  <wp:posOffset>1059815</wp:posOffset>
                </wp:positionV>
                <wp:extent cx="1206500" cy="51435"/>
                <wp:effectExtent l="38100" t="19050" r="12700" b="100965"/>
                <wp:wrapNone/>
                <wp:docPr id="19" name="Connecteur droit avec flèche 19"/>
                <wp:cNvGraphicFramePr/>
                <a:graphic xmlns:a="http://schemas.openxmlformats.org/drawingml/2006/main">
                  <a:graphicData uri="http://schemas.microsoft.com/office/word/2010/wordprocessingShape">
                    <wps:wsp>
                      <wps:cNvCnPr/>
                      <wps:spPr>
                        <a:xfrm flipH="1">
                          <a:off x="0" y="0"/>
                          <a:ext cx="1206500" cy="5143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B4797" id="Connecteur droit avec flèche 19" o:spid="_x0000_s1026" type="#_x0000_t32" style="position:absolute;margin-left:297.1pt;margin-top:83.45pt;width:95pt;height:4.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54C6E9FE" wp14:editId="7D308386">
                <wp:simplePos x="0" y="0"/>
                <wp:positionH relativeFrom="column">
                  <wp:posOffset>4998720</wp:posOffset>
                </wp:positionH>
                <wp:positionV relativeFrom="paragraph">
                  <wp:posOffset>738505</wp:posOffset>
                </wp:positionV>
                <wp:extent cx="1162050" cy="517525"/>
                <wp:effectExtent l="0" t="0" r="19050" b="15875"/>
                <wp:wrapNone/>
                <wp:docPr id="22" name="Zone de texte 22"/>
                <wp:cNvGraphicFramePr/>
                <a:graphic xmlns:a="http://schemas.openxmlformats.org/drawingml/2006/main">
                  <a:graphicData uri="http://schemas.microsoft.com/office/word/2010/wordprocessingShape">
                    <wps:wsp>
                      <wps:cNvSpPr txBox="1"/>
                      <wps:spPr>
                        <a:xfrm>
                          <a:off x="0" y="0"/>
                          <a:ext cx="1162050" cy="517525"/>
                        </a:xfrm>
                        <a:prstGeom prst="rect">
                          <a:avLst/>
                        </a:prstGeom>
                        <a:solidFill>
                          <a:schemeClr val="lt1"/>
                        </a:solidFill>
                        <a:ln w="6350">
                          <a:solidFill>
                            <a:prstClr val="black"/>
                          </a:solidFill>
                        </a:ln>
                      </wps:spPr>
                      <wps:txbx>
                        <w:txbxContent>
                          <w:p w14:paraId="7AA938B3" w14:textId="4167E022" w:rsidR="00CA367D" w:rsidRPr="00CA367D" w:rsidRDefault="00CA367D" w:rsidP="00CA367D">
                            <w:pPr>
                              <w:rPr>
                                <w:lang w:val="en-US"/>
                              </w:rPr>
                            </w:pPr>
                            <w:r>
                              <w:rPr>
                                <w:lang w:val="en-US"/>
                              </w:rPr>
                              <w:t>Suppression d’une annonce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E9FE" id="Zone de texte 22" o:spid="_x0000_s1027" type="#_x0000_t202" style="position:absolute;left:0;text-align:left;margin-left:393.6pt;margin-top:58.15pt;width:91.5pt;height:4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" fillcolor="white [3201]" strokeweight=".5pt">
                <v:textbox>
                  <w:txbxContent>
                    <w:p w14:paraId="7AA938B3" w14:textId="4167E022" w:rsidR="00CA367D" w:rsidRPr="00CA367D" w:rsidRDefault="00CA367D" w:rsidP="00CA367D">
                      <w:pPr>
                        <w:rPr>
                          <w:lang w:val="en-US"/>
                        </w:rPr>
                      </w:pPr>
                      <w:r>
                        <w:rPr>
                          <w:lang w:val="en-US"/>
                        </w:rPr>
                        <w:t>Suppression d’une annonce</w:t>
                      </w:r>
                    </w:p>
                  </w:txbxContent>
                </v:textbox>
              </v:shape>
            </w:pict>
          </mc:Fallback>
        </mc:AlternateContent>
      </w:r>
      <w:r w:rsidR="00CA367D">
        <w:rPr>
          <w:noProof/>
        </w:rPr>
        <mc:AlternateContent>
          <mc:Choice Requires="wps">
            <w:drawing>
              <wp:anchor distT="0" distB="0" distL="114300" distR="114300" simplePos="0" relativeHeight="251666432" behindDoc="0" locked="0" layoutInCell="1" allowOverlap="1" wp14:anchorId="28F21525" wp14:editId="1C188F68">
                <wp:simplePos x="0" y="0"/>
                <wp:positionH relativeFrom="margin">
                  <wp:posOffset>4567204</wp:posOffset>
                </wp:positionH>
                <wp:positionV relativeFrom="paragraph">
                  <wp:posOffset>86885</wp:posOffset>
                </wp:positionV>
                <wp:extent cx="1382111" cy="320566"/>
                <wp:effectExtent l="0" t="0" r="27940" b="22860"/>
                <wp:wrapNone/>
                <wp:docPr id="21" name="Zone de texte 21"/>
                <wp:cNvGraphicFramePr/>
                <a:graphic xmlns:a="http://schemas.openxmlformats.org/drawingml/2006/main">
                  <a:graphicData uri="http://schemas.microsoft.com/office/word/2010/wordprocessingShape">
                    <wps:wsp>
                      <wps:cNvSpPr txBox="1"/>
                      <wps:spPr>
                        <a:xfrm>
                          <a:off x="0" y="0"/>
                          <a:ext cx="1382111" cy="320566"/>
                        </a:xfrm>
                        <a:prstGeom prst="rect">
                          <a:avLst/>
                        </a:prstGeom>
                        <a:solidFill>
                          <a:schemeClr val="lt1"/>
                        </a:solidFill>
                        <a:ln w="6350">
                          <a:solidFill>
                            <a:prstClr val="black"/>
                          </a:solidFill>
                        </a:ln>
                      </wps:spPr>
                      <wps:txbx>
                        <w:txbxContent>
                          <w:p w14:paraId="1B86BF1A" w14:textId="0ECA5A41" w:rsidR="00CA367D" w:rsidRPr="00CA367D" w:rsidRDefault="00CA367D" w:rsidP="00CA367D">
                            <w:pPr>
                              <w:rPr>
                                <w:lang w:val="fr-FR"/>
                              </w:rPr>
                            </w:pPr>
                            <w:r w:rsidRPr="00CA367D">
                              <w:rPr>
                                <w:lang w:val="fr-FR"/>
                              </w:rPr>
                              <w:t>Ajout d’une annonce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21525" id="Zone de texte 21" o:spid="_x0000_s1028" type="#_x0000_t202" style="position:absolute;left:0;text-align:left;margin-left:359.6pt;margin-top:6.85pt;width:108.85pt;height:25.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" fillcolor="white [3201]" strokeweight=".5pt">
                <v:textbox>
                  <w:txbxContent>
                    <w:p w14:paraId="1B86BF1A" w14:textId="0ECA5A41" w:rsidR="00CA367D" w:rsidRPr="00CA367D" w:rsidRDefault="00CA367D" w:rsidP="00CA367D">
                      <w:pPr>
                        <w:rPr>
                          <w:lang w:val="fr-FR"/>
                        </w:rPr>
                      </w:pPr>
                      <w:r w:rsidRPr="00CA367D">
                        <w:rPr>
                          <w:lang w:val="fr-FR"/>
                        </w:rPr>
                        <w:t>Ajout d’une annonce</w:t>
                      </w:r>
                    </w:p>
                  </w:txbxContent>
                </v:textbox>
                <w10:wrap anchorx="margin"/>
              </v:shape>
            </w:pict>
          </mc:Fallback>
        </mc:AlternateContent>
      </w:r>
      <w:r w:rsidR="00CA367D" w:rsidRPr="00CA367D">
        <w:rPr>
          <w:noProof/>
        </w:rPr>
        <w:drawing>
          <wp:inline distT="0" distB="0" distL="0" distR="0" wp14:anchorId="0687A215" wp14:editId="0E9532E4">
            <wp:extent cx="3662032" cy="15144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738" cy="1552401"/>
                    </a:xfrm>
                    <a:prstGeom prst="rect">
                      <a:avLst/>
                    </a:prstGeom>
                  </pic:spPr>
                </pic:pic>
              </a:graphicData>
            </a:graphic>
          </wp:inline>
        </w:drawing>
      </w:r>
    </w:p>
    <w:p w14:paraId="780F0310" w14:textId="23D7A9E9" w:rsidR="00CA367D" w:rsidRDefault="00D5792F" w:rsidP="00163466">
      <w:pPr>
        <w:pStyle w:val="PJustifier"/>
      </w:pPr>
      <w:r>
        <w:t>Quand nous cliquons sur l’ajout, nous avons un modal qui apparaît :</w:t>
      </w:r>
    </w:p>
    <w:p w14:paraId="239E1721" w14:textId="474DD850" w:rsidR="00D5792F" w:rsidRDefault="00D5792F" w:rsidP="00CA367D">
      <w:pPr>
        <w:pStyle w:val="PCentr"/>
      </w:pPr>
      <w:r w:rsidRPr="00D5792F">
        <w:rPr>
          <w:noProof/>
        </w:rPr>
        <w:lastRenderedPageBreak/>
        <w:drawing>
          <wp:inline distT="0" distB="0" distL="0" distR="0" wp14:anchorId="04397945" wp14:editId="7D22B66E">
            <wp:extent cx="2270951" cy="2263588"/>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34" r="3396"/>
                    <a:stretch/>
                  </pic:blipFill>
                  <pic:spPr bwMode="auto">
                    <a:xfrm>
                      <a:off x="0" y="0"/>
                      <a:ext cx="2327609" cy="2320062"/>
                    </a:xfrm>
                    <a:prstGeom prst="rect">
                      <a:avLst/>
                    </a:prstGeom>
                    <a:ln>
                      <a:noFill/>
                    </a:ln>
                    <a:extLst>
                      <a:ext uri="{53640926-AAD7-44D8-BBD7-CCE9431645EC}">
                        <a14:shadowObscured xmlns:a14="http://schemas.microsoft.com/office/drawing/2010/main"/>
                      </a:ext>
                    </a:extLst>
                  </pic:spPr>
                </pic:pic>
              </a:graphicData>
            </a:graphic>
          </wp:inline>
        </w:drawing>
      </w:r>
    </w:p>
    <w:p w14:paraId="10704D42" w14:textId="7526228D" w:rsidR="00D5792F" w:rsidRDefault="00D5792F" w:rsidP="00163466">
      <w:pPr>
        <w:pStyle w:val="PJustifier"/>
      </w:pPr>
      <w:r>
        <w:t>De même pour la modification</w:t>
      </w:r>
      <w:r w:rsidR="00163466">
        <w:t> :</w:t>
      </w:r>
    </w:p>
    <w:p w14:paraId="530874C1" w14:textId="7ED0F807" w:rsidR="00163466" w:rsidRDefault="00472EDB" w:rsidP="00472EDB">
      <w:pPr>
        <w:pStyle w:val="PCentr"/>
      </w:pPr>
      <w:r w:rsidRPr="00472EDB">
        <w:rPr>
          <w:noProof/>
        </w:rPr>
        <w:drawing>
          <wp:inline distT="0" distB="0" distL="0" distR="0" wp14:anchorId="44B3C9FC" wp14:editId="13F1A1A5">
            <wp:extent cx="2295525" cy="3060616"/>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4039" cy="3098633"/>
                    </a:xfrm>
                    <a:prstGeom prst="rect">
                      <a:avLst/>
                    </a:prstGeom>
                  </pic:spPr>
                </pic:pic>
              </a:graphicData>
            </a:graphic>
          </wp:inline>
        </w:drawing>
      </w:r>
    </w:p>
    <w:p w14:paraId="31C8269F" w14:textId="6B6924A1" w:rsidR="00261CC6" w:rsidRDefault="00261CC6" w:rsidP="00261CC6">
      <w:pPr>
        <w:pStyle w:val="PJustifier"/>
      </w:pPr>
      <w:r>
        <w:t xml:space="preserve">La page de modification du profil de l’utilisateur à aussi eu une petite modification. C’était une petite erreur de ma part mais </w:t>
      </w:r>
      <w:r w:rsidR="00225F65">
        <w:t xml:space="preserve">l’utilisateur ne peut pas changer son rôle. Pour la page de gestion de tous les utilisateurs de la base de données, page qui est seulement accessible par un administrateur, </w:t>
      </w:r>
      <w:r w:rsidR="00D10479">
        <w:t>d</w:t>
      </w:r>
      <w:r w:rsidR="00225F65">
        <w:t xml:space="preserve">es changements visuels </w:t>
      </w:r>
      <w:r w:rsidR="00D10479">
        <w:t>ont été fait</w:t>
      </w:r>
      <w:r w:rsidR="00971656">
        <w:t>, voici le résultat :</w:t>
      </w:r>
    </w:p>
    <w:p w14:paraId="3BAF307F" w14:textId="713D11E0" w:rsidR="00971656" w:rsidRPr="001D5F41" w:rsidRDefault="00971656" w:rsidP="00971656">
      <w:pPr>
        <w:pStyle w:val="PCentr"/>
      </w:pPr>
      <w:r w:rsidRPr="00971656">
        <w:rPr>
          <w:noProof/>
        </w:rPr>
        <w:lastRenderedPageBreak/>
        <w:drawing>
          <wp:inline distT="0" distB="0" distL="0" distR="0" wp14:anchorId="4EE3A27B" wp14:editId="6D1DED87">
            <wp:extent cx="3794182" cy="24384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8237" cy="2460286"/>
                    </a:xfrm>
                    <a:prstGeom prst="rect">
                      <a:avLst/>
                    </a:prstGeom>
                  </pic:spPr>
                </pic:pic>
              </a:graphicData>
            </a:graphic>
          </wp:inline>
        </w:drawing>
      </w:r>
    </w:p>
    <w:p w14:paraId="0E3E44D5" w14:textId="171A9E60" w:rsidR="004B0CD8" w:rsidRDefault="001E074E" w:rsidP="004B0CD8">
      <w:pPr>
        <w:pStyle w:val="Titre3"/>
      </w:pPr>
      <w:bookmarkStart w:id="8" w:name="_Toc66623569"/>
      <w:r>
        <w:t xml:space="preserve">Use </w:t>
      </w:r>
      <w:r w:rsidR="009B3112">
        <w:t>C</w:t>
      </w:r>
      <w:r>
        <w:t>ase</w:t>
      </w:r>
      <w:r w:rsidR="009B3112">
        <w:t xml:space="preserve"> Global</w:t>
      </w:r>
      <w:bookmarkEnd w:id="8"/>
    </w:p>
    <w:p w14:paraId="1D414232" w14:textId="7BB72555" w:rsidR="009B4BEF" w:rsidRPr="00563EB7" w:rsidRDefault="009B4BEF" w:rsidP="009B4BEF">
      <w:pPr>
        <w:pStyle w:val="PJustifier"/>
      </w:pPr>
      <w:r w:rsidRPr="00563EB7">
        <w:t>Voici l</w:t>
      </w:r>
      <w:r>
        <w:t xml:space="preserve">e </w:t>
      </w:r>
      <w:r w:rsidR="0059743E">
        <w:t>« </w:t>
      </w:r>
      <w:r w:rsidRPr="009B4BEF">
        <w:rPr>
          <w:rStyle w:val="CGrasItalique"/>
        </w:rPr>
        <w:t>Use</w:t>
      </w:r>
      <w:r w:rsidRPr="00563EB7">
        <w:rPr>
          <w:rStyle w:val="CGrasItalique"/>
        </w:rPr>
        <w:t xml:space="preserve"> </w:t>
      </w:r>
      <w:r>
        <w:rPr>
          <w:rStyle w:val="CGrasItalique"/>
        </w:rPr>
        <w:t>C</w:t>
      </w:r>
      <w:r w:rsidRPr="00563EB7">
        <w:rPr>
          <w:rStyle w:val="CGrasItalique"/>
        </w:rPr>
        <w:t>ase</w:t>
      </w:r>
      <w:r w:rsidRPr="00563EB7">
        <w:t> » global de notre application. Cela permet d’avoir une vue globale de notre application :</w:t>
      </w:r>
    </w:p>
    <w:p w14:paraId="56531348" w14:textId="3B65A1AD" w:rsidR="000E0074" w:rsidRPr="000E0074" w:rsidRDefault="00475F3F" w:rsidP="000D4AA1">
      <w:pPr>
        <w:pStyle w:val="PCentr"/>
      </w:pPr>
      <w:r w:rsidRPr="00475F3F">
        <w:rPr>
          <w:noProof/>
        </w:rPr>
        <w:drawing>
          <wp:inline distT="0" distB="0" distL="0" distR="0" wp14:anchorId="54867332" wp14:editId="35B5ED29">
            <wp:extent cx="5770606" cy="5050393"/>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1944" cy="5060316"/>
                    </a:xfrm>
                    <a:prstGeom prst="rect">
                      <a:avLst/>
                    </a:prstGeom>
                    <a:noFill/>
                    <a:ln>
                      <a:noFill/>
                    </a:ln>
                  </pic:spPr>
                </pic:pic>
              </a:graphicData>
            </a:graphic>
          </wp:inline>
        </w:drawing>
      </w:r>
    </w:p>
    <w:p w14:paraId="311D92B9" w14:textId="79222106" w:rsidR="004D071B" w:rsidRDefault="000D4AA1" w:rsidP="000D4AA1">
      <w:pPr>
        <w:pStyle w:val="Titre4"/>
      </w:pPr>
      <w:bookmarkStart w:id="9" w:name="_Toc62225602"/>
      <w:bookmarkStart w:id="10" w:name="_Toc66623570"/>
      <w:r w:rsidRPr="009A21EF">
        <w:lastRenderedPageBreak/>
        <w:t>Descriptions des acteurs globaux</w:t>
      </w:r>
      <w:bookmarkEnd w:id="9"/>
      <w:bookmarkEnd w:id="10"/>
    </w:p>
    <w:p w14:paraId="26C995E5" w14:textId="3DEC8339" w:rsidR="004D071B" w:rsidRPr="00563EB7" w:rsidRDefault="00B74B71" w:rsidP="004D071B">
      <w:pPr>
        <w:pStyle w:val="PJustifier"/>
        <w:numPr>
          <w:ilvl w:val="0"/>
          <w:numId w:val="5"/>
        </w:numPr>
        <w:spacing w:after="240"/>
      </w:pPr>
      <w:r>
        <w:t>« </w:t>
      </w:r>
      <w:r w:rsidR="004D071B" w:rsidRPr="00B74B71">
        <w:rPr>
          <w:rStyle w:val="CGrasItalique"/>
        </w:rPr>
        <w:t>Visiteur</w:t>
      </w:r>
      <w:r>
        <w:t> »</w:t>
      </w:r>
    </w:p>
    <w:p w14:paraId="1E88492F" w14:textId="0A9B8925" w:rsidR="004D071B" w:rsidRPr="00563EB7" w:rsidRDefault="004D071B" w:rsidP="004D071B">
      <w:pPr>
        <w:pStyle w:val="PJustifier"/>
        <w:ind w:left="720"/>
      </w:pPr>
      <w:r w:rsidRPr="00563EB7">
        <w:t>Le visiteur est la personne qui n’est pas encore connecté. Il pourra consulter</w:t>
      </w:r>
      <w:r w:rsidR="00902F31">
        <w:t xml:space="preserve"> la liste des annonces</w:t>
      </w:r>
      <w:r w:rsidRPr="00563EB7">
        <w:t xml:space="preserve"> </w:t>
      </w:r>
      <w:r w:rsidR="00902F31">
        <w:t xml:space="preserve">ajoutés par les utilisateurs, </w:t>
      </w:r>
      <w:r w:rsidR="00CD02BC">
        <w:t>voir l’annonce en détail</w:t>
      </w:r>
      <w:r w:rsidR="00B63496">
        <w:t xml:space="preserve"> (dans une nouvelle page)</w:t>
      </w:r>
      <w:r w:rsidRPr="00563EB7">
        <w:t>, s’inscrire ou se connect</w:t>
      </w:r>
      <w:r>
        <w:t>er</w:t>
      </w:r>
      <w:r w:rsidRPr="00563EB7">
        <w:t xml:space="preserve"> s’il dispose déjà d’un compte.</w:t>
      </w:r>
    </w:p>
    <w:p w14:paraId="6D6C657D" w14:textId="386931D3" w:rsidR="004D071B" w:rsidRPr="00563EB7" w:rsidRDefault="00B74B71" w:rsidP="004D071B">
      <w:pPr>
        <w:pStyle w:val="PJustifier"/>
        <w:numPr>
          <w:ilvl w:val="0"/>
          <w:numId w:val="5"/>
        </w:numPr>
        <w:spacing w:after="240"/>
      </w:pPr>
      <w:r>
        <w:t>« </w:t>
      </w:r>
      <w:r w:rsidR="004D071B" w:rsidRPr="00B74B71">
        <w:rPr>
          <w:rStyle w:val="CGrasItalique"/>
        </w:rPr>
        <w:t>Utilisateur</w:t>
      </w:r>
      <w:r>
        <w:t> »</w:t>
      </w:r>
    </w:p>
    <w:p w14:paraId="016ACC09" w14:textId="0CC41DA0" w:rsidR="000D4AA1" w:rsidRDefault="004D071B" w:rsidP="004D071B">
      <w:pPr>
        <w:pStyle w:val="PJustifier"/>
        <w:ind w:left="720"/>
      </w:pPr>
      <w:r w:rsidRPr="00563EB7">
        <w:t>L’utilisateur est la personne pouvant se connecter à</w:t>
      </w:r>
      <w:r w:rsidR="00AA4F86">
        <w:t xml:space="preserve"> l’application web</w:t>
      </w:r>
      <w:r w:rsidRPr="00563EB7">
        <w:t xml:space="preserve">. </w:t>
      </w:r>
      <w:r w:rsidR="00AA4F86">
        <w:t xml:space="preserve">Il dispose d’un rôle normal qui permet de créer une annonce, modifier ou supprimer ces annonces </w:t>
      </w:r>
      <w:r w:rsidR="0094315C">
        <w:t>ou encore se déconnecté. Comme le visiteur, il pourra consulter la liste des annonces</w:t>
      </w:r>
      <w:r w:rsidR="00B63496">
        <w:t xml:space="preserve"> et les afficher en détails (dans une nouvelle page)</w:t>
      </w:r>
      <w:r w:rsidR="0094315C">
        <w:t xml:space="preserve">. Pour terminer, il pourra s’il le souhaite se </w:t>
      </w:r>
      <w:r w:rsidRPr="00563EB7">
        <w:t xml:space="preserve">déconnecter </w:t>
      </w:r>
      <w:r w:rsidR="0094315C">
        <w:t>de l’application web</w:t>
      </w:r>
      <w:r w:rsidRPr="00563EB7">
        <w:t>.</w:t>
      </w:r>
    </w:p>
    <w:p w14:paraId="07D895F4" w14:textId="66713621" w:rsidR="001E074E" w:rsidRDefault="00B74B71" w:rsidP="001E074E">
      <w:pPr>
        <w:pStyle w:val="PJustifier"/>
        <w:numPr>
          <w:ilvl w:val="0"/>
          <w:numId w:val="5"/>
        </w:numPr>
      </w:pPr>
      <w:r>
        <w:t>« </w:t>
      </w:r>
      <w:r w:rsidR="00F65519" w:rsidRPr="00B74B71">
        <w:rPr>
          <w:rStyle w:val="CGras"/>
        </w:rPr>
        <w:t>Ad</w:t>
      </w:r>
      <w:r w:rsidR="00D22909" w:rsidRPr="00B74B71">
        <w:rPr>
          <w:rStyle w:val="CGras"/>
        </w:rPr>
        <w:t>ministrateur</w:t>
      </w:r>
      <w:r>
        <w:t> »</w:t>
      </w:r>
    </w:p>
    <w:p w14:paraId="40501093" w14:textId="528BBD2B" w:rsidR="004D071B" w:rsidRDefault="00BC01E0" w:rsidP="004D071B">
      <w:pPr>
        <w:pStyle w:val="PJustifier"/>
        <w:ind w:left="720"/>
      </w:pPr>
      <w:r>
        <w:t xml:space="preserve">L’administrateur dispose </w:t>
      </w:r>
      <w:r w:rsidR="00636C34">
        <w:t xml:space="preserve">des mêmes permissions que l’utilisateur. </w:t>
      </w:r>
      <w:r w:rsidR="003F2A2D">
        <w:t xml:space="preserve">Il peut </w:t>
      </w:r>
      <w:r w:rsidR="00636C34">
        <w:t xml:space="preserve">supprimer des utilisateurs ou des annonces sans que ce soit les siennes. Cela permet d’éviter que des utilisateurs ajoutent des annonces néfastes pour le site </w:t>
      </w:r>
      <w:r w:rsidR="003F2A2D">
        <w:t>ou qui ne respectent pas le règlement</w:t>
      </w:r>
    </w:p>
    <w:p w14:paraId="5F603FC0" w14:textId="41E4AFA4" w:rsidR="00F87F9E" w:rsidRPr="005D7647" w:rsidRDefault="009B3112" w:rsidP="009B3112">
      <w:pPr>
        <w:pStyle w:val="Titre4"/>
      </w:pPr>
      <w:bookmarkStart w:id="11" w:name="_Toc62225603"/>
      <w:bookmarkStart w:id="12" w:name="_Toc66623571"/>
      <w:r w:rsidRPr="005D7647">
        <w:t>Descriptions des cas d’utilisations globales</w:t>
      </w:r>
      <w:bookmarkEnd w:id="11"/>
      <w:bookmarkEnd w:id="12"/>
    </w:p>
    <w:p w14:paraId="7D32EC7C" w14:textId="67CD2762" w:rsidR="009B3112" w:rsidRDefault="00336410" w:rsidP="00337C6E">
      <w:pPr>
        <w:pStyle w:val="PJustifier"/>
        <w:numPr>
          <w:ilvl w:val="0"/>
          <w:numId w:val="5"/>
        </w:numPr>
      </w:pPr>
      <w:r>
        <w:t>« </w:t>
      </w:r>
      <w:r w:rsidR="00337C6E" w:rsidRPr="00336410">
        <w:rPr>
          <w:rStyle w:val="CGrasItalique"/>
        </w:rPr>
        <w:t>Connexion</w:t>
      </w:r>
      <w:r>
        <w:t> »</w:t>
      </w:r>
    </w:p>
    <w:p w14:paraId="5FF4E84D" w14:textId="0FBE4C70" w:rsidR="00F61379" w:rsidRDefault="00F00C54" w:rsidP="00F00C54">
      <w:pPr>
        <w:pStyle w:val="PJustifier"/>
        <w:ind w:left="720"/>
      </w:pPr>
      <w:r w:rsidRPr="00563EB7">
        <w:t>Dans le cas où le visiteur possède déjà un compte, alors il pourra alors se connecter. Les informations seront alors envoyées vers le serveur afin qu’il les contrôle. Si les informations (</w:t>
      </w:r>
      <w:r w:rsidR="0042535F">
        <w:t>email</w:t>
      </w:r>
      <w:r w:rsidRPr="00563EB7">
        <w:t xml:space="preserve">, mot de passe) sont correctes, alors il sera connecté et pourra </w:t>
      </w:r>
      <w:r w:rsidR="00226CD5">
        <w:t xml:space="preserve">jouir </w:t>
      </w:r>
      <w:r w:rsidR="00A60089">
        <w:t>des fonctionnalités disponibles</w:t>
      </w:r>
      <w:r w:rsidR="00226CD5">
        <w:t xml:space="preserve"> en tant qu’utilisateur connecté. </w:t>
      </w:r>
      <w:r w:rsidR="00A60089">
        <w:t>Si la connexion n’est pas correcte, u</w:t>
      </w:r>
      <w:r w:rsidRPr="00563EB7">
        <w:t>n message d’erreur lui sera envoyé afin qu’il entre à nouveaux ses informations de connexion.</w:t>
      </w:r>
    </w:p>
    <w:p w14:paraId="39D7C1F8" w14:textId="21DDF1C3" w:rsidR="00337C6E" w:rsidRDefault="00336410" w:rsidP="00337C6E">
      <w:pPr>
        <w:pStyle w:val="PJustifier"/>
        <w:numPr>
          <w:ilvl w:val="0"/>
          <w:numId w:val="5"/>
        </w:numPr>
      </w:pPr>
      <w:r>
        <w:t>« </w:t>
      </w:r>
      <w:r w:rsidR="00337C6E" w:rsidRPr="00336410">
        <w:rPr>
          <w:rStyle w:val="CGrasItalique"/>
        </w:rPr>
        <w:t>Inscriptio</w:t>
      </w:r>
      <w:r w:rsidR="00F61379" w:rsidRPr="00336410">
        <w:rPr>
          <w:rStyle w:val="CGrasItalique"/>
        </w:rPr>
        <w:t>n</w:t>
      </w:r>
      <w:r>
        <w:t> »</w:t>
      </w:r>
    </w:p>
    <w:p w14:paraId="58EDBA8E" w14:textId="192ECC5A" w:rsidR="00F61379" w:rsidRDefault="00E07A79" w:rsidP="0057355B">
      <w:pPr>
        <w:pStyle w:val="PJustifier"/>
        <w:ind w:left="720"/>
      </w:pPr>
      <w:r w:rsidRPr="00E07A79">
        <w:t>Lorsqu’un visiteur se rend sur l’application</w:t>
      </w:r>
      <w:r>
        <w:t xml:space="preserve"> web</w:t>
      </w:r>
      <w:r w:rsidRPr="00E07A79">
        <w:t xml:space="preserve">, </w:t>
      </w:r>
      <w:r>
        <w:t xml:space="preserve">il pourra comme expliqué dans </w:t>
      </w:r>
      <w:r w:rsidR="0042535F">
        <w:t>le point précédent</w:t>
      </w:r>
      <w:r>
        <w:t xml:space="preserve">, voir les différentes annonces. </w:t>
      </w:r>
      <w:r w:rsidR="0042535F">
        <w:t>I</w:t>
      </w:r>
      <w:r w:rsidRPr="00E07A79">
        <w:t xml:space="preserve">l aura le choix entre se connecter s’il possède déjà un compte, sinon il pourra s’inscrire. Lorsqu’il s’inscrit, il </w:t>
      </w:r>
      <w:r w:rsidR="0042535F">
        <w:t>devra mettre son</w:t>
      </w:r>
      <w:r w:rsidRPr="00E07A79">
        <w:t xml:space="preserve"> </w:t>
      </w:r>
      <w:r w:rsidR="0042535F">
        <w:t>n</w:t>
      </w:r>
      <w:r w:rsidRPr="00E07A79">
        <w:t>om</w:t>
      </w:r>
      <w:r w:rsidR="0042535F">
        <w:t>, prénom, email, numéro de téléphone et son mot de passe</w:t>
      </w:r>
      <w:r w:rsidRPr="00E07A79">
        <w:t>. Ces données d</w:t>
      </w:r>
      <w:r w:rsidR="00F47E87">
        <w:t xml:space="preserve">’inscription </w:t>
      </w:r>
      <w:r w:rsidRPr="00E07A79">
        <w:t>seront alors envoyées du côté du serveur pour qu’il les ajoute dans la base de données. Dans le cas où l</w:t>
      </w:r>
      <w:r w:rsidR="00F47E87">
        <w:t>’email de l’</w:t>
      </w:r>
      <w:r w:rsidRPr="00E07A79">
        <w:t>utilisateur serait déjà utilisé alors, un message d’erreur sera retourné, sinon, il sera redirigé vers la page de connexion et pourra cette fois-ci se connecter pour accéder à l’application</w:t>
      </w:r>
      <w:r w:rsidR="00F47E87">
        <w:t xml:space="preserve"> </w:t>
      </w:r>
      <w:r w:rsidR="0057355B">
        <w:t>web.</w:t>
      </w:r>
    </w:p>
    <w:p w14:paraId="1533AA1F" w14:textId="0CDA533A" w:rsidR="0057355B" w:rsidRDefault="00336410" w:rsidP="0057355B">
      <w:pPr>
        <w:pStyle w:val="PJustifier"/>
        <w:numPr>
          <w:ilvl w:val="0"/>
          <w:numId w:val="5"/>
        </w:numPr>
      </w:pPr>
      <w:r>
        <w:t>« </w:t>
      </w:r>
      <w:r w:rsidR="0057355B" w:rsidRPr="00336410">
        <w:rPr>
          <w:rStyle w:val="CGrasItalique"/>
        </w:rPr>
        <w:t>Déconnexion</w:t>
      </w:r>
      <w:r>
        <w:t> »</w:t>
      </w:r>
    </w:p>
    <w:p w14:paraId="37E75716" w14:textId="0C6A3C77" w:rsidR="00F61379" w:rsidRDefault="00A01636" w:rsidP="00F61379">
      <w:pPr>
        <w:pStyle w:val="PJustifier"/>
        <w:ind w:left="720"/>
      </w:pPr>
      <w:r w:rsidRPr="00A01636">
        <w:t>Lorsque l’utilisateur a fini d’utiliser l’application</w:t>
      </w:r>
      <w:r>
        <w:t xml:space="preserve"> web</w:t>
      </w:r>
      <w:r w:rsidRPr="00A01636">
        <w:t>, il peut alors se déconnecter. Lorsqu’un utilisateur se déconnecte,</w:t>
      </w:r>
      <w:r>
        <w:t xml:space="preserve"> il est redirigé vers la page d’accueil. Il ne pourra plus ajouter/supprimer/modifier ces articles.</w:t>
      </w:r>
    </w:p>
    <w:p w14:paraId="4CBF1A15" w14:textId="15596AED" w:rsidR="0057355B" w:rsidRDefault="00336410" w:rsidP="0057355B">
      <w:pPr>
        <w:pStyle w:val="PJustifier"/>
        <w:numPr>
          <w:ilvl w:val="0"/>
          <w:numId w:val="5"/>
        </w:numPr>
      </w:pPr>
      <w:r>
        <w:t>« </w:t>
      </w:r>
      <w:r w:rsidR="0057355B" w:rsidRPr="00336410">
        <w:rPr>
          <w:rStyle w:val="CGrasItalique"/>
        </w:rPr>
        <w:t>Visualisation des articles</w:t>
      </w:r>
      <w:r>
        <w:t> »</w:t>
      </w:r>
    </w:p>
    <w:p w14:paraId="2267D1A1" w14:textId="46FC1E09" w:rsidR="00557C11" w:rsidRDefault="00557C11" w:rsidP="00557C11">
      <w:pPr>
        <w:pStyle w:val="PJustifier"/>
        <w:ind w:left="720"/>
      </w:pPr>
      <w:r>
        <w:t>Quand un visiteur arrive sur le site, il pourra sur la page d’accueil, voir toutes les annonces que les différents utilisateurs ont ajouté.</w:t>
      </w:r>
      <w:r w:rsidR="00FC4F6C">
        <w:t xml:space="preserve"> Il pourra trier ces annonces en fonction de leur état, leur titre ou encore de leur prix.</w:t>
      </w:r>
    </w:p>
    <w:p w14:paraId="701B7AEA" w14:textId="1661CC36" w:rsidR="00F61379" w:rsidRDefault="00336410" w:rsidP="00F61379">
      <w:pPr>
        <w:pStyle w:val="PJustifier"/>
        <w:numPr>
          <w:ilvl w:val="0"/>
          <w:numId w:val="5"/>
        </w:numPr>
      </w:pPr>
      <w:r>
        <w:lastRenderedPageBreak/>
        <w:t>« </w:t>
      </w:r>
      <w:r w:rsidR="0036067E" w:rsidRPr="00336410">
        <w:rPr>
          <w:rStyle w:val="CGrasItalique"/>
        </w:rPr>
        <w:t>Modifier article</w:t>
      </w:r>
      <w:r>
        <w:t> »</w:t>
      </w:r>
    </w:p>
    <w:p w14:paraId="09FAA869" w14:textId="14505BD5" w:rsidR="00F61379" w:rsidRDefault="00586414" w:rsidP="00F61379">
      <w:pPr>
        <w:pStyle w:val="PJustifier"/>
        <w:ind w:left="720"/>
      </w:pPr>
      <w:r>
        <w:t>Lorsqu’un utilisateur est connecté, il p</w:t>
      </w:r>
      <w:r w:rsidR="00305B74">
        <w:t>ourra</w:t>
      </w:r>
      <w:r>
        <w:t xml:space="preserve"> s’il le souhaite, </w:t>
      </w:r>
      <w:r w:rsidR="00305B74">
        <w:t>modifier</w:t>
      </w:r>
      <w:r>
        <w:t xml:space="preserve"> des annonces qu’il aura précédemment </w:t>
      </w:r>
      <w:r w:rsidR="00305B74">
        <w:t>crée.</w:t>
      </w:r>
    </w:p>
    <w:p w14:paraId="3F252DB7" w14:textId="3AA85CF3" w:rsidR="00F61379" w:rsidRDefault="00336410" w:rsidP="00F61379">
      <w:pPr>
        <w:pStyle w:val="PJustifier"/>
        <w:numPr>
          <w:ilvl w:val="0"/>
          <w:numId w:val="5"/>
        </w:numPr>
      </w:pPr>
      <w:r>
        <w:t>« </w:t>
      </w:r>
      <w:r w:rsidR="00433325" w:rsidRPr="00336410">
        <w:rPr>
          <w:rStyle w:val="CGrasItalique"/>
        </w:rPr>
        <w:t>Supprimer article</w:t>
      </w:r>
      <w:r>
        <w:t> »</w:t>
      </w:r>
    </w:p>
    <w:p w14:paraId="162FB450" w14:textId="50E81961" w:rsidR="00F61379" w:rsidRDefault="00305B74" w:rsidP="00305B74">
      <w:pPr>
        <w:pStyle w:val="PJustifier"/>
        <w:ind w:left="720"/>
      </w:pPr>
      <w:r>
        <w:t>Lorsqu’un utilisateur</w:t>
      </w:r>
      <w:r w:rsidR="00D90DA1">
        <w:t xml:space="preserve"> est connecté avec un rôle par défaut ou d’administrateur</w:t>
      </w:r>
      <w:r>
        <w:t>, il pourra supprimer des annonces qu’il aura précédemment crée.</w:t>
      </w:r>
      <w:r w:rsidR="000C3C3E">
        <w:t xml:space="preserve"> Dans le cas de l’administrateur, il pourra tout simplement supprimer n’importe quelle annonce qu’il y a sur le site.</w:t>
      </w:r>
    </w:p>
    <w:p w14:paraId="310B858F" w14:textId="051B712E" w:rsidR="00F61379" w:rsidRDefault="00336410" w:rsidP="00F61379">
      <w:pPr>
        <w:pStyle w:val="PJustifier"/>
        <w:numPr>
          <w:ilvl w:val="0"/>
          <w:numId w:val="5"/>
        </w:numPr>
      </w:pPr>
      <w:r>
        <w:t>« </w:t>
      </w:r>
      <w:r w:rsidR="00433325" w:rsidRPr="00336410">
        <w:rPr>
          <w:rStyle w:val="CGrasItalique"/>
        </w:rPr>
        <w:t>Ajout article</w:t>
      </w:r>
      <w:r>
        <w:t> »</w:t>
      </w:r>
    </w:p>
    <w:p w14:paraId="07144E46" w14:textId="25A6DAEA" w:rsidR="00F61379" w:rsidRDefault="0006065C" w:rsidP="00F61379">
      <w:pPr>
        <w:pStyle w:val="PJustifier"/>
        <w:ind w:left="720"/>
      </w:pPr>
      <w:r>
        <w:t>Lorsqu’un utilisateur est connecté, il po</w:t>
      </w:r>
      <w:r w:rsidR="00276B0D">
        <w:t xml:space="preserve">urra ajouter </w:t>
      </w:r>
      <w:r w:rsidR="00D544AB">
        <w:t>une ou plusieurs annonces, de même pour l’administrateur qui peut avec ces propres annonces.</w:t>
      </w:r>
    </w:p>
    <w:p w14:paraId="008E8B0D" w14:textId="62636EEB" w:rsidR="00F61379" w:rsidRDefault="00336410" w:rsidP="00F61379">
      <w:pPr>
        <w:pStyle w:val="PJustifier"/>
        <w:numPr>
          <w:ilvl w:val="0"/>
          <w:numId w:val="5"/>
        </w:numPr>
      </w:pPr>
      <w:r>
        <w:t>« </w:t>
      </w:r>
      <w:r w:rsidR="00F61379" w:rsidRPr="00336410">
        <w:rPr>
          <w:rStyle w:val="CGrasItalique"/>
        </w:rPr>
        <w:t>Supprimer utilisateur</w:t>
      </w:r>
      <w:r>
        <w:t> »</w:t>
      </w:r>
    </w:p>
    <w:p w14:paraId="19522CD4" w14:textId="0FCEAD70" w:rsidR="00F61379" w:rsidRDefault="00273D50" w:rsidP="00F61379">
      <w:pPr>
        <w:pStyle w:val="PJustifier"/>
        <w:ind w:left="720"/>
      </w:pPr>
      <w:r>
        <w:t>Lorsqu’un</w:t>
      </w:r>
      <w:r w:rsidR="00E56105">
        <w:t xml:space="preserve"> utilisateur avec un rôle d’administrateur se connectera, il pourra </w:t>
      </w:r>
      <w:r w:rsidR="00D90DA1">
        <w:t>s’il le souhaite supprimer un ou plusieurs utilisateurs.</w:t>
      </w:r>
    </w:p>
    <w:p w14:paraId="027642CA" w14:textId="03ED4D01" w:rsidR="00273D50" w:rsidRDefault="00273D50" w:rsidP="00273D50">
      <w:pPr>
        <w:pStyle w:val="PJustifier"/>
        <w:numPr>
          <w:ilvl w:val="0"/>
          <w:numId w:val="5"/>
        </w:numPr>
      </w:pPr>
      <w:r>
        <w:t>« </w:t>
      </w:r>
      <w:r w:rsidRPr="00336410">
        <w:rPr>
          <w:rStyle w:val="CGrasItalique"/>
        </w:rPr>
        <w:t>Modifier utilisateur</w:t>
      </w:r>
      <w:r>
        <w:t> »</w:t>
      </w:r>
    </w:p>
    <w:p w14:paraId="41AFE173" w14:textId="4FBA92AD" w:rsidR="00273D50" w:rsidRPr="009B3112" w:rsidRDefault="00332B94" w:rsidP="00273D50">
      <w:pPr>
        <w:pStyle w:val="PJustifier"/>
        <w:ind w:left="720"/>
      </w:pPr>
      <w:r>
        <w:t xml:space="preserve">Quand un administrateur est connecté, il pourra modifier les utilisateurs inscrit sur le site en changeant </w:t>
      </w:r>
      <w:r w:rsidR="0085507D">
        <w:t>seulement</w:t>
      </w:r>
      <w:r>
        <w:t xml:space="preserve"> le</w:t>
      </w:r>
      <w:r w:rsidR="0085507D">
        <w:t>ur</w:t>
      </w:r>
      <w:r>
        <w:t xml:space="preserve"> rôle</w:t>
      </w:r>
      <w:r w:rsidR="007C6575">
        <w:t xml:space="preserve">. Si au contraire </w:t>
      </w:r>
      <w:r w:rsidR="00060ED8">
        <w:t>la personne connectée</w:t>
      </w:r>
      <w:r w:rsidR="007C6575">
        <w:t xml:space="preserve"> est un utilisateur </w:t>
      </w:r>
      <w:r w:rsidR="00D277B9">
        <w:t>lambda, il ne pourra que changer son nom, prénom, email, mdp ou encore son numéro de téléphone.</w:t>
      </w:r>
    </w:p>
    <w:p w14:paraId="71D2123C" w14:textId="0FBACF93" w:rsidR="00C27D88" w:rsidRPr="0008762D" w:rsidRDefault="00C27D88" w:rsidP="00C27D88">
      <w:pPr>
        <w:pStyle w:val="Titre3"/>
      </w:pPr>
      <w:bookmarkStart w:id="13" w:name="_Toc66623572"/>
      <w:r w:rsidRPr="0008762D">
        <w:t>Diagramme d’activités</w:t>
      </w:r>
      <w:bookmarkEnd w:id="13"/>
    </w:p>
    <w:p w14:paraId="185E0965" w14:textId="318253D8" w:rsidR="000E0074" w:rsidRDefault="00E71ED9" w:rsidP="000E0074">
      <w:pPr>
        <w:pStyle w:val="PJustifier"/>
      </w:pPr>
      <w:r>
        <w:t>Voici le diagramme d’activité représentant les différentes actions effectuées lorsqu’un utilisateur ajoute une nouvelle annonce.</w:t>
      </w:r>
    </w:p>
    <w:p w14:paraId="0A22661C" w14:textId="7E96C1D4" w:rsidR="003D74A4" w:rsidRDefault="00231BCF" w:rsidP="00E71ED9">
      <w:pPr>
        <w:pStyle w:val="PCentr"/>
      </w:pPr>
      <w:r w:rsidRPr="00231BCF">
        <w:rPr>
          <w:noProof/>
        </w:rPr>
        <w:drawing>
          <wp:inline distT="0" distB="0" distL="0" distR="0" wp14:anchorId="26CC0CBE" wp14:editId="24A2EC14">
            <wp:extent cx="5642811" cy="3269969"/>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43922" cy="3270613"/>
                    </a:xfrm>
                    <a:prstGeom prst="rect">
                      <a:avLst/>
                    </a:prstGeom>
                    <a:noFill/>
                    <a:ln>
                      <a:noFill/>
                    </a:ln>
                  </pic:spPr>
                </pic:pic>
              </a:graphicData>
            </a:graphic>
          </wp:inline>
        </w:drawing>
      </w:r>
    </w:p>
    <w:p w14:paraId="0E1FE699" w14:textId="77777777" w:rsidR="00974BEA" w:rsidRDefault="00E71ED9" w:rsidP="000E0074">
      <w:pPr>
        <w:pStyle w:val="PJustifier"/>
      </w:pPr>
      <w:r>
        <w:t xml:space="preserve">Comme nous pouvons le voir, </w:t>
      </w:r>
      <w:r w:rsidR="00C82854">
        <w:t xml:space="preserve">lorsque l’utilisateur fait l’action d’ajouter une annonce, une vérification si l’annonce n’est pas nulle va s’effectuer. Si celle-ci n’est pas nulle alors </w:t>
      </w:r>
      <w:r w:rsidR="008F4E6F">
        <w:t xml:space="preserve">elle sera </w:t>
      </w:r>
      <w:r w:rsidR="00937069">
        <w:t>envoyée</w:t>
      </w:r>
      <w:r w:rsidR="008F4E6F">
        <w:t xml:space="preserve"> au serveur via une requête POST sinon un message d’erreur sera affiché</w:t>
      </w:r>
      <w:r w:rsidR="007B7AC4">
        <w:t>.</w:t>
      </w:r>
    </w:p>
    <w:p w14:paraId="548656BE" w14:textId="5034A161" w:rsidR="00974BEA" w:rsidRDefault="00937069" w:rsidP="000E0074">
      <w:pPr>
        <w:pStyle w:val="PJustifier"/>
      </w:pPr>
      <w:r>
        <w:lastRenderedPageBreak/>
        <w:t>Le serveur va ensuite vérifier si les paramètres attendus sont bien transmis</w:t>
      </w:r>
      <w:r w:rsidR="00C8160B">
        <w:t xml:space="preserve">, si oui, le serveur va tester si l’utilisateur est connecté sinon, un message d’erreur sera affiché. Dans le cas où l’utilisateur n’est pas connecté, un message d’erreur sera aussi affiché, sinon </w:t>
      </w:r>
      <w:r w:rsidR="00D07675">
        <w:t>la requête SQL</w:t>
      </w:r>
      <w:r w:rsidR="00FE7D24">
        <w:t xml:space="preserve"> cherchant une annonce de même titre sera effectuée</w:t>
      </w:r>
      <w:r w:rsidR="00D07675">
        <w:t xml:space="preserve"> à la base de données MariaDB. </w:t>
      </w:r>
      <w:r w:rsidR="00FE7D24">
        <w:t>Si une annonce de même titre existe déjà, une erreur sera retournée sinon une autre requête sera envoyée à la base de données permettant d’ajouter l’annonce.</w:t>
      </w:r>
    </w:p>
    <w:p w14:paraId="405C78AE" w14:textId="042D2F90" w:rsidR="003D74A4" w:rsidRPr="000E0074" w:rsidRDefault="00FE7D24" w:rsidP="000E0074">
      <w:pPr>
        <w:pStyle w:val="PJustifier"/>
      </w:pPr>
      <w:r>
        <w:t xml:space="preserve">Pour terminer, </w:t>
      </w:r>
      <w:r w:rsidR="00A93264">
        <w:t xml:space="preserve">si l’annonce a correctement </w:t>
      </w:r>
      <w:r w:rsidR="00EB17A8">
        <w:t xml:space="preserve">été </w:t>
      </w:r>
      <w:r w:rsidR="00A93264">
        <w:t>ajouté, un message de succès sera envoyé sinon un message d’erreur.</w:t>
      </w:r>
    </w:p>
    <w:p w14:paraId="6E1BD16D" w14:textId="21F92A49" w:rsidR="00C27D88" w:rsidRPr="004A7CA0" w:rsidRDefault="00C27D88" w:rsidP="00C27D88">
      <w:pPr>
        <w:pStyle w:val="Titre3"/>
      </w:pPr>
      <w:bookmarkStart w:id="14" w:name="_Toc66623573"/>
      <w:r w:rsidRPr="004A7CA0">
        <w:t>Diagramme de séquence système</w:t>
      </w:r>
      <w:bookmarkEnd w:id="14"/>
    </w:p>
    <w:p w14:paraId="434A7A70" w14:textId="3CA09896" w:rsidR="00C27D88" w:rsidRDefault="00C524E3" w:rsidP="001E074E">
      <w:pPr>
        <w:pStyle w:val="PJustifier"/>
      </w:pPr>
      <w:r>
        <w:t>Voici le diagramme de séquence système représentant les actions effectuées entre les différents acteurs lorsqu’un utilisateur ajoute une nouvelle annonce.</w:t>
      </w:r>
    </w:p>
    <w:p w14:paraId="434A8FB1" w14:textId="2E34FF59" w:rsidR="00C27D88" w:rsidRDefault="003D74A4" w:rsidP="00822A6C">
      <w:pPr>
        <w:pStyle w:val="PCentr"/>
      </w:pPr>
      <w:r w:rsidRPr="003D74A4">
        <w:rPr>
          <w:noProof/>
        </w:rPr>
        <w:drawing>
          <wp:inline distT="0" distB="0" distL="0" distR="0" wp14:anchorId="77651FA0" wp14:editId="5177310A">
            <wp:extent cx="4253948" cy="4525976"/>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3948" cy="4525976"/>
                    </a:xfrm>
                    <a:prstGeom prst="rect">
                      <a:avLst/>
                    </a:prstGeom>
                    <a:noFill/>
                    <a:ln>
                      <a:noFill/>
                    </a:ln>
                  </pic:spPr>
                </pic:pic>
              </a:graphicData>
            </a:graphic>
          </wp:inline>
        </w:drawing>
      </w:r>
    </w:p>
    <w:p w14:paraId="3D61F414" w14:textId="37071A96" w:rsidR="00BF419F" w:rsidRDefault="004B0CD8" w:rsidP="004B0CD8">
      <w:pPr>
        <w:pStyle w:val="Titre3"/>
      </w:pPr>
      <w:bookmarkStart w:id="15" w:name="_Toc66623574"/>
      <w:r>
        <w:t xml:space="preserve">Schéma </w:t>
      </w:r>
      <w:r w:rsidR="00C27D88">
        <w:t>ER base de données</w:t>
      </w:r>
      <w:bookmarkEnd w:id="15"/>
    </w:p>
    <w:p w14:paraId="2693B792" w14:textId="43B50871" w:rsidR="00AE0ED8" w:rsidRDefault="00AE0ED8" w:rsidP="00AE0ED8">
      <w:pPr>
        <w:pStyle w:val="PJustifier"/>
      </w:pPr>
      <w:r>
        <w:t>Voici le schéma entité relation</w:t>
      </w:r>
      <w:r w:rsidR="00654FB2">
        <w:t xml:space="preserve"> de la base de données de notre projet. Comme nous pouvons le voir, une table utilisateur contiendra tous les utilisateurs avec leur mot de passe, nom, prénom, etc. </w:t>
      </w:r>
      <w:r w:rsidR="00887C81">
        <w:t xml:space="preserve">Un utilisateur pourra avoir aucun ou plusieurs articles </w:t>
      </w:r>
      <w:r w:rsidR="00F23925">
        <w:t>qui eux possèderont aucune</w:t>
      </w:r>
      <w:r w:rsidR="00887C81">
        <w:t xml:space="preserve"> ou plusieurs images. </w:t>
      </w:r>
      <w:r w:rsidR="00F23925">
        <w:t>Un</w:t>
      </w:r>
      <w:r w:rsidR="00C1405C">
        <w:t>e</w:t>
      </w:r>
      <w:r w:rsidR="00F23925">
        <w:t xml:space="preserve"> </w:t>
      </w:r>
      <w:r w:rsidR="00C1405C">
        <w:t>annonce</w:t>
      </w:r>
      <w:r w:rsidR="00F23925">
        <w:t xml:space="preserve"> aura un état qui représentera </w:t>
      </w:r>
      <w:r w:rsidR="00B469BD">
        <w:t>l’état de l’objet présenté dans l’annonce.</w:t>
      </w:r>
    </w:p>
    <w:p w14:paraId="1311C293" w14:textId="44D95B54" w:rsidR="00C1405C" w:rsidRPr="00AE0ED8" w:rsidRDefault="00C1405C" w:rsidP="00AE0ED8">
      <w:pPr>
        <w:pStyle w:val="PJustifier"/>
      </w:pPr>
      <w:r>
        <w:t xml:space="preserve">(La table t_article dans ce schéma a été remplacée par t_annonce qui </w:t>
      </w:r>
      <w:r w:rsidR="009A53A9">
        <w:t>était plus logique</w:t>
      </w:r>
      <w:r>
        <w:t>)</w:t>
      </w:r>
    </w:p>
    <w:p w14:paraId="6FBC47BB" w14:textId="62DCDF90" w:rsidR="00BD4500" w:rsidRDefault="004A42DF" w:rsidP="00B469BD">
      <w:pPr>
        <w:pStyle w:val="PCentr"/>
      </w:pPr>
      <w:r w:rsidRPr="004A42DF">
        <w:rPr>
          <w:noProof/>
        </w:rPr>
        <w:lastRenderedPageBreak/>
        <w:drawing>
          <wp:inline distT="0" distB="0" distL="0" distR="0" wp14:anchorId="5B3494BF" wp14:editId="4DBBE6EF">
            <wp:extent cx="3840850" cy="3401291"/>
            <wp:effectExtent l="0" t="0" r="762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4490" cy="3422226"/>
                    </a:xfrm>
                    <a:prstGeom prst="rect">
                      <a:avLst/>
                    </a:prstGeom>
                  </pic:spPr>
                </pic:pic>
              </a:graphicData>
            </a:graphic>
          </wp:inline>
        </w:drawing>
      </w:r>
    </w:p>
    <w:p w14:paraId="4E7989E1" w14:textId="2087F73E" w:rsidR="00A31E8B" w:rsidRDefault="00A31E8B" w:rsidP="00A31E8B">
      <w:pPr>
        <w:pStyle w:val="Titre3"/>
      </w:pPr>
      <w:bookmarkStart w:id="16" w:name="_Toc66623575"/>
      <w:r>
        <w:t>Planning</w:t>
      </w:r>
      <w:bookmarkEnd w:id="16"/>
    </w:p>
    <w:p w14:paraId="1B24C703" w14:textId="44508F8D" w:rsidR="004B1858" w:rsidRPr="004B1858" w:rsidRDefault="004B1858" w:rsidP="004B1858">
      <w:pPr>
        <w:pStyle w:val="PJustifier"/>
      </w:pPr>
      <w:r>
        <w:t xml:space="preserve">Voici le planning réalisé pour le projet Mangabis. Nous pouvons voir une prévision des choses à faire durant ces 5 semaines. J’ai aussi </w:t>
      </w:r>
      <w:r w:rsidR="000C40CA">
        <w:t>mis une colonne pendant les vacances car je pense que j’avancerai un peu sur mon projet. Nous pouvons dans le chapitre « </w:t>
      </w:r>
      <w:r w:rsidR="000C40CA" w:rsidRPr="00D91358">
        <w:rPr>
          <w:rStyle w:val="CGrasItalique"/>
        </w:rPr>
        <w:t>Différence</w:t>
      </w:r>
      <w:r w:rsidR="00D500A5" w:rsidRPr="00D91358">
        <w:rPr>
          <w:rStyle w:val="CGrasItalique"/>
        </w:rPr>
        <w:t xml:space="preserve"> timing</w:t>
      </w:r>
      <w:r w:rsidR="00D500A5">
        <w:t> »</w:t>
      </w:r>
      <w:r w:rsidR="00D91358">
        <w:t>,</w:t>
      </w:r>
      <w:r w:rsidR="00D500A5">
        <w:t xml:space="preserve"> </w:t>
      </w:r>
      <w:r w:rsidR="00D91358">
        <w:t>voir</w:t>
      </w:r>
      <w:r w:rsidR="00D500A5">
        <w:t xml:space="preserve"> les différences avec ce que j’avais prévu et ce qui </w:t>
      </w:r>
      <w:r w:rsidR="00D91358">
        <w:t>s’est</w:t>
      </w:r>
      <w:r w:rsidR="00D500A5">
        <w:t xml:space="preserve"> vraiment passé.</w:t>
      </w:r>
    </w:p>
    <w:p w14:paraId="1A5DFA45" w14:textId="6D3B72CD" w:rsidR="00A31E8B" w:rsidRPr="00A31E8B" w:rsidRDefault="00A31E8B" w:rsidP="00A31E8B">
      <w:pPr>
        <w:pStyle w:val="PCentr"/>
      </w:pPr>
      <w:r w:rsidRPr="00A31E8B">
        <w:drawing>
          <wp:inline distT="0" distB="0" distL="0" distR="0" wp14:anchorId="1CB0144B" wp14:editId="550FB2C0">
            <wp:extent cx="4582391" cy="308642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7995" cy="3096930"/>
                    </a:xfrm>
                    <a:prstGeom prst="rect">
                      <a:avLst/>
                    </a:prstGeom>
                  </pic:spPr>
                </pic:pic>
              </a:graphicData>
            </a:graphic>
          </wp:inline>
        </w:drawing>
      </w:r>
    </w:p>
    <w:p w14:paraId="5B30F935" w14:textId="5CC1A99A" w:rsidR="00903B9F" w:rsidRDefault="00903B9F" w:rsidP="00903B9F">
      <w:pPr>
        <w:pStyle w:val="Titre2"/>
      </w:pPr>
      <w:bookmarkStart w:id="17" w:name="_Toc66623576"/>
      <w:r>
        <w:lastRenderedPageBreak/>
        <w:t>Conception</w:t>
      </w:r>
      <w:bookmarkEnd w:id="17"/>
    </w:p>
    <w:p w14:paraId="575B2108" w14:textId="712FCDDA" w:rsidR="00DC22A7" w:rsidRPr="00E41B18" w:rsidRDefault="00974C75" w:rsidP="00974C75">
      <w:pPr>
        <w:pStyle w:val="Titre3"/>
      </w:pPr>
      <w:bookmarkStart w:id="18" w:name="_Toc66623577"/>
      <w:r w:rsidRPr="00E41B18">
        <w:t>Diagramme</w:t>
      </w:r>
      <w:r w:rsidR="00760AB2" w:rsidRPr="00E41B18">
        <w:t>s</w:t>
      </w:r>
      <w:r w:rsidRPr="00E41B18">
        <w:t xml:space="preserve"> de classes</w:t>
      </w:r>
      <w:bookmarkEnd w:id="18"/>
    </w:p>
    <w:p w14:paraId="38482250" w14:textId="7439ACC2" w:rsidR="00062B4F" w:rsidRPr="0035340C" w:rsidRDefault="00760AB2" w:rsidP="0035340C">
      <w:pPr>
        <w:pStyle w:val="PJustifier"/>
      </w:pPr>
      <w:r>
        <w:t xml:space="preserve">Voici le diagramme de classes de la partie cliente de l’application web. </w:t>
      </w:r>
      <w:r w:rsidR="007F143D">
        <w:t xml:space="preserve">Ce premier diagramme est pour une version dite </w:t>
      </w:r>
      <w:r w:rsidR="00E605ED">
        <w:t>normale</w:t>
      </w:r>
      <w:r w:rsidR="007F143D">
        <w:t>. C’est-à-dire quelle fonctionne avec du jQuery et du javascript lambda.</w:t>
      </w:r>
    </w:p>
    <w:p w14:paraId="732F1E06" w14:textId="431D2E3E" w:rsidR="0035340C" w:rsidRDefault="00165E09" w:rsidP="00E605ED">
      <w:pPr>
        <w:pStyle w:val="PCentr"/>
      </w:pPr>
      <w:r w:rsidRPr="00165E09">
        <w:rPr>
          <w:noProof/>
        </w:rPr>
        <w:drawing>
          <wp:inline distT="0" distB="0" distL="0" distR="0" wp14:anchorId="34D96621" wp14:editId="7DBEC8FC">
            <wp:extent cx="4499610" cy="297559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8871" cy="2981721"/>
                    </a:xfrm>
                    <a:prstGeom prst="rect">
                      <a:avLst/>
                    </a:prstGeom>
                    <a:noFill/>
                    <a:ln>
                      <a:noFill/>
                    </a:ln>
                  </pic:spPr>
                </pic:pic>
              </a:graphicData>
            </a:graphic>
          </wp:inline>
        </w:drawing>
      </w:r>
    </w:p>
    <w:p w14:paraId="0760EE6E" w14:textId="77777777" w:rsidR="00C4768C" w:rsidRDefault="002E1D15" w:rsidP="008A22B6">
      <w:pPr>
        <w:pStyle w:val="PJustifier"/>
      </w:pPr>
      <w:r>
        <w:t xml:space="preserve">Comme nous pouvons le voir, un </w:t>
      </w:r>
      <w:r w:rsidR="002A0E93">
        <w:t>« </w:t>
      </w:r>
      <w:r>
        <w:t>index.html</w:t>
      </w:r>
      <w:r w:rsidR="002A0E93">
        <w:t> »</w:t>
      </w:r>
      <w:r>
        <w:t xml:space="preserve"> servira de vu principale. Nous irons en fonction de l’url, changer l</w:t>
      </w:r>
      <w:r w:rsidR="002A0E93">
        <w:t xml:space="preserve">e contenue de l’« index.html ». </w:t>
      </w:r>
      <w:r w:rsidR="00C4768C">
        <w:t>Pour les contrôleurs. Nous avons :</w:t>
      </w:r>
    </w:p>
    <w:p w14:paraId="2D3586CC" w14:textId="77777777" w:rsidR="00975BB5" w:rsidRDefault="00C4768C" w:rsidP="00C4768C">
      <w:pPr>
        <w:pStyle w:val="PJustifier"/>
        <w:numPr>
          <w:ilvl w:val="0"/>
          <w:numId w:val="5"/>
        </w:numPr>
      </w:pPr>
      <w:r>
        <w:t>« i</w:t>
      </w:r>
      <w:r w:rsidR="002A0E93">
        <w:t>ndexCtrl.js</w:t>
      </w:r>
      <w:r>
        <w:t> »</w:t>
      </w:r>
      <w:r w:rsidR="002A0E93">
        <w:t xml:space="preserve"> contiendra </w:t>
      </w:r>
      <w:r w:rsidR="00975BB5">
        <w:t>un switch case qui changera de vue en fonction de l’url et aussi les différentes fonctions qui constitue la page d’accueil.</w:t>
      </w:r>
    </w:p>
    <w:p w14:paraId="5F01CBFD" w14:textId="64EAC62E" w:rsidR="00975BB5" w:rsidRDefault="00975BB5" w:rsidP="00F652E5">
      <w:pPr>
        <w:pStyle w:val="PJustifier"/>
        <w:numPr>
          <w:ilvl w:val="0"/>
          <w:numId w:val="5"/>
        </w:numPr>
      </w:pPr>
      <w:r>
        <w:t>« profilCtrl.js » contiendra toutes les méthodes pour la page de gestion de profil de l’utilisateur connecté.</w:t>
      </w:r>
    </w:p>
    <w:p w14:paraId="1DC1B026" w14:textId="764D98BF" w:rsidR="00975BB5" w:rsidRDefault="00975BB5" w:rsidP="00F652E5">
      <w:pPr>
        <w:pStyle w:val="PJustifier"/>
        <w:numPr>
          <w:ilvl w:val="0"/>
          <w:numId w:val="5"/>
        </w:numPr>
      </w:pPr>
      <w:r>
        <w:t>« listeUtilisateursCtrl.js » contiendra toutes les méthodes de la page de gestion de tous les utilisateurs de l’application. Cette page est seulement accessible pas un administrateur.</w:t>
      </w:r>
    </w:p>
    <w:p w14:paraId="110DA42B" w14:textId="19F82664" w:rsidR="00D80FBE" w:rsidRDefault="00975BB5" w:rsidP="00D80FBE">
      <w:pPr>
        <w:pStyle w:val="PJustifier"/>
        <w:numPr>
          <w:ilvl w:val="0"/>
          <w:numId w:val="5"/>
        </w:numPr>
      </w:pPr>
      <w:r>
        <w:t>« annonceCtrl.js » contiendra toutes les méthodes pour la page d’information d’une annonce.</w:t>
      </w:r>
    </w:p>
    <w:p w14:paraId="62AC263A" w14:textId="2DF9CAA5" w:rsidR="00975BB5" w:rsidRDefault="00975BB5" w:rsidP="00975BB5">
      <w:pPr>
        <w:pStyle w:val="PJustifier"/>
        <w:numPr>
          <w:ilvl w:val="0"/>
          <w:numId w:val="5"/>
        </w:numPr>
      </w:pPr>
      <w:r>
        <w:t>« listeAnnoncesCtrl.js » contiendra toutes les méthodes de la page de gestion de toutes les annonces de l’application. Cette page est seulement accessible pas un administrateur.</w:t>
      </w:r>
    </w:p>
    <w:p w14:paraId="62DFD63C" w14:textId="6F72414F" w:rsidR="00D80FBE" w:rsidRDefault="00D80FBE" w:rsidP="00975BB5">
      <w:pPr>
        <w:pStyle w:val="PJustifier"/>
        <w:numPr>
          <w:ilvl w:val="0"/>
          <w:numId w:val="5"/>
        </w:numPr>
      </w:pPr>
      <w:r>
        <w:t>« gestionAnnoncesCtrl.js » contiendra toutes les méthodes de la page de gestion des annonces des utilisateurs connectés.</w:t>
      </w:r>
    </w:p>
    <w:p w14:paraId="0D406A77" w14:textId="0255FFB4" w:rsidR="00D80FBE" w:rsidRDefault="00D80FBE" w:rsidP="00975BB5">
      <w:pPr>
        <w:pStyle w:val="PJustifier"/>
        <w:numPr>
          <w:ilvl w:val="0"/>
          <w:numId w:val="5"/>
        </w:numPr>
      </w:pPr>
      <w:r>
        <w:t>« registerCtrl.js » contiendra toutes les méthodes de la page d</w:t>
      </w:r>
      <w:r w:rsidR="006E6768">
        <w:t>’inscription de l’application web.</w:t>
      </w:r>
    </w:p>
    <w:p w14:paraId="7DBCC901" w14:textId="7D21C463" w:rsidR="00D80FBE" w:rsidRDefault="00D80FBE" w:rsidP="00975BB5">
      <w:pPr>
        <w:pStyle w:val="PJustifier"/>
        <w:numPr>
          <w:ilvl w:val="0"/>
          <w:numId w:val="5"/>
        </w:numPr>
      </w:pPr>
      <w:r>
        <w:t>« loginCtrl.js » contiendra toutes les méthodes</w:t>
      </w:r>
      <w:r w:rsidR="006E6768">
        <w:t xml:space="preserve"> de la page de connexion de l’application web.</w:t>
      </w:r>
    </w:p>
    <w:p w14:paraId="5804EB05" w14:textId="48C24A6C" w:rsidR="00D80FBE" w:rsidRDefault="00D80FBE" w:rsidP="00975BB5">
      <w:pPr>
        <w:pStyle w:val="PJustifier"/>
        <w:numPr>
          <w:ilvl w:val="0"/>
          <w:numId w:val="5"/>
        </w:numPr>
      </w:pPr>
      <w:r>
        <w:lastRenderedPageBreak/>
        <w:t>« navbarCtrl.js » contiendra toutes les méthodes</w:t>
      </w:r>
      <w:r w:rsidR="006E6768">
        <w:t xml:space="preserve"> de la barre de navigation de l’application web.</w:t>
      </w:r>
    </w:p>
    <w:p w14:paraId="39B67304" w14:textId="51DE7A2C" w:rsidR="002E1D15" w:rsidRDefault="008A22B6" w:rsidP="00975BB5">
      <w:pPr>
        <w:pStyle w:val="PJustifier"/>
      </w:pPr>
      <w:r>
        <w:t>Pour terminer, serviceHttp.js permettra de communiquer avec le serveur qui enverra des informations sous forme de json.</w:t>
      </w:r>
    </w:p>
    <w:p w14:paraId="6F9862E4" w14:textId="2AA5CDCB" w:rsidR="001518EA" w:rsidRPr="001518EA" w:rsidRDefault="001518EA" w:rsidP="001518EA">
      <w:pPr>
        <w:pStyle w:val="PJustifier"/>
      </w:pPr>
      <w:r>
        <w:t>Voici maintenant le diagramme de classes de la partie serveur :</w:t>
      </w:r>
    </w:p>
    <w:p w14:paraId="1B53B336" w14:textId="7F6B1F02" w:rsidR="0035340C" w:rsidRPr="0035340C" w:rsidRDefault="00E41B18" w:rsidP="0035340C">
      <w:pPr>
        <w:pStyle w:val="PJustifier"/>
      </w:pPr>
      <w:r w:rsidRPr="00E41B18">
        <w:rPr>
          <w:noProof/>
        </w:rPr>
        <w:drawing>
          <wp:inline distT="0" distB="0" distL="0" distR="0" wp14:anchorId="2C5BB6AA" wp14:editId="588D18F1">
            <wp:extent cx="5991980" cy="3280064"/>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94931" cy="3281679"/>
                    </a:xfrm>
                    <a:prstGeom prst="rect">
                      <a:avLst/>
                    </a:prstGeom>
                    <a:noFill/>
                    <a:ln>
                      <a:noFill/>
                    </a:ln>
                  </pic:spPr>
                </pic:pic>
              </a:graphicData>
            </a:graphic>
          </wp:inline>
        </w:drawing>
      </w:r>
    </w:p>
    <w:p w14:paraId="1B14404F" w14:textId="63B35EA3" w:rsidR="0035340C" w:rsidRDefault="00EC12FF" w:rsidP="00DC22A7">
      <w:pPr>
        <w:pStyle w:val="PJustifier"/>
      </w:pPr>
      <w:r>
        <w:t>Comme nous pouvons le voir, le serveur</w:t>
      </w:r>
      <w:r w:rsidR="0079244C">
        <w:t xml:space="preserve"> fonctionne avec le modèle MVC.</w:t>
      </w:r>
      <w:r>
        <w:t xml:space="preserve"> </w:t>
      </w:r>
      <w:r w:rsidR="0079244C">
        <w:t xml:space="preserve">Il </w:t>
      </w:r>
      <w:r>
        <w:t xml:space="preserve">disposera d’un </w:t>
      </w:r>
      <w:r w:rsidR="00B93B63">
        <w:t>« </w:t>
      </w:r>
      <w:r>
        <w:t>main.php</w:t>
      </w:r>
      <w:r w:rsidR="00B93B63">
        <w:t> »</w:t>
      </w:r>
      <w:r>
        <w:t xml:space="preserve"> qui sera globalement un gros switch case </w:t>
      </w:r>
      <w:r w:rsidR="00B93B63">
        <w:t>qui</w:t>
      </w:r>
      <w:r w:rsidR="0079244C">
        <w:t>,</w:t>
      </w:r>
      <w:r w:rsidR="00B93B63">
        <w:t xml:space="preserve"> en fonction de la requête, appellera des méthodes du contrôleur.</w:t>
      </w:r>
      <w:r w:rsidR="0079244C">
        <w:t xml:space="preserve"> Le contrôleur appellera les méthodes du Wrk qui lui, appellera les méthodes des sous-workers.</w:t>
      </w:r>
      <w:r w:rsidR="00F27573">
        <w:t xml:space="preserve"> Les sous-workers pourront appeler la base de données via le singleton Connexion. Nous avons choisi de créer un singleton pour éviter d’avoir trop de connexion à la base de données ce qui pourrait </w:t>
      </w:r>
      <w:r w:rsidR="000A44A5">
        <w:t>bloquer celle-ci.</w:t>
      </w:r>
    </w:p>
    <w:p w14:paraId="73428E78" w14:textId="67DDE4A1" w:rsidR="00355F39" w:rsidRPr="00DC22A7" w:rsidRDefault="00355F39" w:rsidP="00DC22A7">
      <w:pPr>
        <w:pStyle w:val="PJustifier"/>
      </w:pPr>
      <w:r>
        <w:t>Pour terminer, nous pouvons aussi voir les différents beans de l’application web partie serveur.</w:t>
      </w:r>
    </w:p>
    <w:p w14:paraId="43F0F2EC" w14:textId="06748185" w:rsidR="00974C75" w:rsidRPr="00F31E10" w:rsidRDefault="00974C75" w:rsidP="00974C75">
      <w:pPr>
        <w:pStyle w:val="Titre3"/>
      </w:pPr>
      <w:bookmarkStart w:id="19" w:name="_Toc66623578"/>
      <w:r w:rsidRPr="00F31E10">
        <w:t>Diagramme de séquence d’interaction</w:t>
      </w:r>
      <w:bookmarkEnd w:id="19"/>
    </w:p>
    <w:p w14:paraId="3E99750D" w14:textId="7B8EB044" w:rsidR="00065B9D" w:rsidRPr="00F31E10" w:rsidRDefault="00065B9D" w:rsidP="00065B9D">
      <w:pPr>
        <w:pStyle w:val="PJustifier"/>
      </w:pPr>
      <w:r w:rsidRPr="00F31E10">
        <w:t>Voici le diagramme</w:t>
      </w:r>
      <w:r w:rsidR="00D87AD2">
        <w:t xml:space="preserve"> de séquence</w:t>
      </w:r>
      <w:r w:rsidRPr="00F31E10">
        <w:t xml:space="preserve"> d’interaction de l’applicati</w:t>
      </w:r>
      <w:r w:rsidR="00F31E10" w:rsidRPr="00F31E10">
        <w:t>on web du projet Mangabis.</w:t>
      </w:r>
    </w:p>
    <w:p w14:paraId="04069E44" w14:textId="35E431A1" w:rsidR="00DC22A7" w:rsidRPr="00DC22A7" w:rsidRDefault="00B053A1" w:rsidP="00DC22A7">
      <w:pPr>
        <w:pStyle w:val="PJustifier"/>
      </w:pPr>
      <w:r w:rsidRPr="00B053A1">
        <w:rPr>
          <w:noProof/>
        </w:rPr>
        <w:lastRenderedPageBreak/>
        <w:drawing>
          <wp:inline distT="0" distB="0" distL="0" distR="0" wp14:anchorId="1310261E" wp14:editId="31DA9307">
            <wp:extent cx="5759450" cy="33985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398520"/>
                    </a:xfrm>
                    <a:prstGeom prst="rect">
                      <a:avLst/>
                    </a:prstGeom>
                    <a:noFill/>
                    <a:ln>
                      <a:noFill/>
                    </a:ln>
                  </pic:spPr>
                </pic:pic>
              </a:graphicData>
            </a:graphic>
          </wp:inline>
        </w:drawing>
      </w:r>
    </w:p>
    <w:p w14:paraId="469430A9" w14:textId="71EF007C" w:rsidR="00974C75" w:rsidRPr="00C60916" w:rsidRDefault="00974C75" w:rsidP="00974C75">
      <w:pPr>
        <w:pStyle w:val="Titre3"/>
      </w:pPr>
      <w:bookmarkStart w:id="20" w:name="_Toc66623579"/>
      <w:r w:rsidRPr="00C60916">
        <w:t>Schéma relationnel base de données</w:t>
      </w:r>
      <w:bookmarkEnd w:id="20"/>
    </w:p>
    <w:p w14:paraId="7B006AF8" w14:textId="77777777" w:rsidR="00D14C9F" w:rsidRDefault="00E401D1" w:rsidP="00E401D1">
      <w:pPr>
        <w:pStyle w:val="PJustifier"/>
      </w:pPr>
      <w:r>
        <w:t xml:space="preserve">Voici le schéma </w:t>
      </w:r>
      <w:r w:rsidR="00D14C9F">
        <w:t>relationnel de la base de données du projet Mangabis. Comme nous pouvons le voir, cette base de données contiendra 4 tables :</w:t>
      </w:r>
    </w:p>
    <w:p w14:paraId="756F13E3" w14:textId="2E6D7378" w:rsidR="00D14C9F" w:rsidRDefault="00D14C9F" w:rsidP="00D14C9F">
      <w:pPr>
        <w:pStyle w:val="PJustifier"/>
        <w:numPr>
          <w:ilvl w:val="0"/>
          <w:numId w:val="6"/>
        </w:numPr>
      </w:pPr>
      <w:r>
        <w:t>t_etat</w:t>
      </w:r>
      <w:r w:rsidR="00C5399F">
        <w:t xml:space="preserve"> </w:t>
      </w:r>
      <w:r w:rsidR="00C5399F">
        <w:sym w:font="Wingdings" w:char="F0E8"/>
      </w:r>
      <w:r w:rsidR="00C5399F">
        <w:t xml:space="preserve"> Contiendra les états des mangas dans l’annonce : Neuf, </w:t>
      </w:r>
      <w:r w:rsidR="00F43BDE">
        <w:t>d’occasion – bonne état, …</w:t>
      </w:r>
    </w:p>
    <w:p w14:paraId="0E50D484" w14:textId="28940831" w:rsidR="00D14C9F" w:rsidRDefault="00D14C9F" w:rsidP="00D14C9F">
      <w:pPr>
        <w:pStyle w:val="PJustifier"/>
        <w:numPr>
          <w:ilvl w:val="0"/>
          <w:numId w:val="6"/>
        </w:numPr>
      </w:pPr>
      <w:r>
        <w:t>t_utilisateur</w:t>
      </w:r>
      <w:r w:rsidR="00C5399F">
        <w:t xml:space="preserve"> </w:t>
      </w:r>
      <w:r w:rsidR="00C5399F">
        <w:sym w:font="Wingdings" w:char="F0E8"/>
      </w:r>
      <w:r w:rsidR="00C5399F">
        <w:t xml:space="preserve"> </w:t>
      </w:r>
      <w:r w:rsidR="00F43BDE">
        <w:t>Contient les utilisateurs avec leur nom, prénom, téléphone, email, …</w:t>
      </w:r>
    </w:p>
    <w:p w14:paraId="6B826390" w14:textId="2EAB3F1A" w:rsidR="00D14C9F" w:rsidRDefault="00D14C9F" w:rsidP="00D14C9F">
      <w:pPr>
        <w:pStyle w:val="PJustifier"/>
        <w:numPr>
          <w:ilvl w:val="0"/>
          <w:numId w:val="6"/>
        </w:numPr>
      </w:pPr>
      <w:r>
        <w:t>t_imag</w:t>
      </w:r>
      <w:r w:rsidR="00C5399F">
        <w:t xml:space="preserve">e </w:t>
      </w:r>
      <w:r w:rsidR="00C5399F">
        <w:sym w:font="Wingdings" w:char="F0E8"/>
      </w:r>
      <w:r w:rsidR="00C5399F">
        <w:t xml:space="preserve"> </w:t>
      </w:r>
      <w:r w:rsidR="003C235D">
        <w:t>Contient les images que les utilisateurs on mit dans leurs annonces.</w:t>
      </w:r>
    </w:p>
    <w:p w14:paraId="78F27A92" w14:textId="2FAE6D00" w:rsidR="00E401D1" w:rsidRPr="00E401D1" w:rsidRDefault="00D14C9F" w:rsidP="00D14C9F">
      <w:pPr>
        <w:pStyle w:val="PJustifier"/>
        <w:numPr>
          <w:ilvl w:val="0"/>
          <w:numId w:val="6"/>
        </w:numPr>
      </w:pPr>
      <w:r>
        <w:t>t_annonce</w:t>
      </w:r>
      <w:r w:rsidR="00C5399F">
        <w:t xml:space="preserve"> </w:t>
      </w:r>
      <w:r w:rsidR="00C5399F">
        <w:sym w:font="Wingdings" w:char="F0E8"/>
      </w:r>
      <w:r w:rsidR="00C5399F">
        <w:t xml:space="preserve"> </w:t>
      </w:r>
      <w:r w:rsidR="0023558E">
        <w:t>Contient</w:t>
      </w:r>
      <w:r w:rsidR="009C6947">
        <w:t xml:space="preserve"> les annonces que les utilisateurs ont ajoutés.</w:t>
      </w:r>
    </w:p>
    <w:p w14:paraId="1EF234ED" w14:textId="60E9B2E6" w:rsidR="00DC22A7" w:rsidRPr="00DC22A7" w:rsidRDefault="00C60916" w:rsidP="0092752C">
      <w:pPr>
        <w:pStyle w:val="PCentr"/>
      </w:pPr>
      <w:r w:rsidRPr="00C60916">
        <w:rPr>
          <w:noProof/>
        </w:rPr>
        <w:drawing>
          <wp:inline distT="0" distB="0" distL="0" distR="0" wp14:anchorId="00810EBB" wp14:editId="298E0966">
            <wp:extent cx="4424399" cy="3218543"/>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0904" cy="3237824"/>
                    </a:xfrm>
                    <a:prstGeom prst="rect">
                      <a:avLst/>
                    </a:prstGeom>
                  </pic:spPr>
                </pic:pic>
              </a:graphicData>
            </a:graphic>
          </wp:inline>
        </w:drawing>
      </w:r>
    </w:p>
    <w:p w14:paraId="2597FAD7" w14:textId="55B543D8" w:rsidR="00974C75" w:rsidRDefault="00974C75" w:rsidP="00974C75">
      <w:pPr>
        <w:pStyle w:val="Titre3"/>
      </w:pPr>
      <w:bookmarkStart w:id="21" w:name="_Toc66623580"/>
      <w:r w:rsidRPr="00F37023">
        <w:lastRenderedPageBreak/>
        <w:t>Pas de test</w:t>
      </w:r>
      <w:r w:rsidR="000C531D">
        <w:t>s</w:t>
      </w:r>
      <w:bookmarkEnd w:id="21"/>
    </w:p>
    <w:p w14:paraId="2AECFCE6" w14:textId="3AFDB53A" w:rsidR="00674938" w:rsidRPr="00674938" w:rsidRDefault="00674938" w:rsidP="00674938">
      <w:pPr>
        <w:pStyle w:val="PJustifier"/>
      </w:pPr>
      <w:r>
        <w:t xml:space="preserve">Voici les pas de test </w:t>
      </w:r>
      <w:r w:rsidR="003929B1">
        <w:t>de l’application web du projet Mangabis. Ces pas de tests seront effectués afin d’assurer que cette application est bien fonctionnelle.</w:t>
      </w:r>
    </w:p>
    <w:tbl>
      <w:tblPr>
        <w:tblStyle w:val="Grilledutableau"/>
        <w:tblW w:w="0" w:type="auto"/>
        <w:tblLook w:val="04A0" w:firstRow="1" w:lastRow="0" w:firstColumn="1" w:lastColumn="0" w:noHBand="0" w:noVBand="1"/>
      </w:tblPr>
      <w:tblGrid>
        <w:gridCol w:w="1075"/>
        <w:gridCol w:w="3690"/>
        <w:gridCol w:w="4295"/>
      </w:tblGrid>
      <w:tr w:rsidR="00F37023" w14:paraId="4698D316" w14:textId="77777777" w:rsidTr="005B4720">
        <w:tc>
          <w:tcPr>
            <w:tcW w:w="1075" w:type="dxa"/>
            <w:shd w:val="clear" w:color="auto" w:fill="5B9BD5" w:themeFill="accent1"/>
          </w:tcPr>
          <w:p w14:paraId="49C37680" w14:textId="2F98789B" w:rsidR="00F37023" w:rsidRPr="005B4720" w:rsidRDefault="00F37023" w:rsidP="005B4720">
            <w:pPr>
              <w:pStyle w:val="PCentr"/>
              <w:rPr>
                <w:rStyle w:val="CGrasItalique"/>
              </w:rPr>
            </w:pPr>
            <w:r w:rsidRPr="005B4720">
              <w:rPr>
                <w:rStyle w:val="CGrasItalique"/>
              </w:rPr>
              <w:t>N°</w:t>
            </w:r>
          </w:p>
        </w:tc>
        <w:tc>
          <w:tcPr>
            <w:tcW w:w="3690" w:type="dxa"/>
            <w:shd w:val="clear" w:color="auto" w:fill="5B9BD5" w:themeFill="accent1"/>
          </w:tcPr>
          <w:p w14:paraId="6AA5DD7F" w14:textId="74B439F9" w:rsidR="00F37023" w:rsidRPr="005B4720" w:rsidRDefault="00F37023" w:rsidP="005B4720">
            <w:pPr>
              <w:pStyle w:val="PCentr"/>
              <w:rPr>
                <w:rStyle w:val="CGrasItalique"/>
              </w:rPr>
            </w:pPr>
            <w:r w:rsidRPr="005B4720">
              <w:rPr>
                <w:rStyle w:val="CGrasItalique"/>
              </w:rPr>
              <w:t>Description</w:t>
            </w:r>
          </w:p>
        </w:tc>
        <w:tc>
          <w:tcPr>
            <w:tcW w:w="4295" w:type="dxa"/>
            <w:shd w:val="clear" w:color="auto" w:fill="5B9BD5" w:themeFill="accent1"/>
          </w:tcPr>
          <w:p w14:paraId="782F3889" w14:textId="06D09B37" w:rsidR="00F37023" w:rsidRPr="005B4720" w:rsidRDefault="00F37023" w:rsidP="005B4720">
            <w:pPr>
              <w:pStyle w:val="PCentr"/>
              <w:rPr>
                <w:rStyle w:val="CGrasItalique"/>
              </w:rPr>
            </w:pPr>
            <w:r w:rsidRPr="005B4720">
              <w:rPr>
                <w:rStyle w:val="CGrasItalique"/>
              </w:rPr>
              <w:t>Résultats attendus</w:t>
            </w:r>
          </w:p>
        </w:tc>
      </w:tr>
      <w:tr w:rsidR="00F37023" w14:paraId="431A71CF" w14:textId="77777777" w:rsidTr="005B4720">
        <w:tc>
          <w:tcPr>
            <w:tcW w:w="1075" w:type="dxa"/>
            <w:shd w:val="clear" w:color="auto" w:fill="DEEAF6" w:themeFill="accent1" w:themeFillTint="33"/>
          </w:tcPr>
          <w:p w14:paraId="02895443" w14:textId="303028E3" w:rsidR="00F37023" w:rsidRPr="005B4720" w:rsidRDefault="00F37023" w:rsidP="005B4720">
            <w:pPr>
              <w:pStyle w:val="PCentr"/>
              <w:rPr>
                <w:rStyle w:val="CGrasItalique"/>
              </w:rPr>
            </w:pPr>
            <w:r w:rsidRPr="005B4720">
              <w:rPr>
                <w:rStyle w:val="CGrasItalique"/>
              </w:rPr>
              <w:t>1</w:t>
            </w:r>
          </w:p>
        </w:tc>
        <w:tc>
          <w:tcPr>
            <w:tcW w:w="3690" w:type="dxa"/>
          </w:tcPr>
          <w:p w14:paraId="6972317B" w14:textId="18DBB013" w:rsidR="00F37023" w:rsidRPr="005B4720" w:rsidRDefault="00161AA8" w:rsidP="00261DDD">
            <w:pPr>
              <w:pStyle w:val="PJustifier"/>
            </w:pPr>
            <w:r>
              <w:t xml:space="preserve">Un visiteur peut </w:t>
            </w:r>
            <w:r w:rsidR="008A06C7">
              <w:t xml:space="preserve">visualiser </w:t>
            </w:r>
            <w:r w:rsidR="00345C05">
              <w:t xml:space="preserve">toutes </w:t>
            </w:r>
            <w:r w:rsidR="008A06C7">
              <w:t>les annonces.</w:t>
            </w:r>
          </w:p>
        </w:tc>
        <w:tc>
          <w:tcPr>
            <w:tcW w:w="4295" w:type="dxa"/>
          </w:tcPr>
          <w:p w14:paraId="5CE11CCB" w14:textId="5701D039" w:rsidR="00F37023" w:rsidRPr="005B4720" w:rsidRDefault="008A06C7" w:rsidP="00261DDD">
            <w:pPr>
              <w:pStyle w:val="PJustifier"/>
            </w:pPr>
            <w:r>
              <w:t>Le visiteur a bien accès au</w:t>
            </w:r>
            <w:r w:rsidR="006A657A">
              <w:t>x</w:t>
            </w:r>
            <w:r>
              <w:t xml:space="preserve"> annonces </w:t>
            </w:r>
            <w:r w:rsidR="00D97DFA">
              <w:t>via la page d’accueil.</w:t>
            </w:r>
          </w:p>
        </w:tc>
      </w:tr>
      <w:tr w:rsidR="00F37023" w14:paraId="2E40EA45" w14:textId="77777777" w:rsidTr="005B4720">
        <w:tc>
          <w:tcPr>
            <w:tcW w:w="1075" w:type="dxa"/>
            <w:shd w:val="clear" w:color="auto" w:fill="DEEAF6" w:themeFill="accent1" w:themeFillTint="33"/>
          </w:tcPr>
          <w:p w14:paraId="688CF8C6" w14:textId="429D55AC" w:rsidR="00F37023" w:rsidRPr="005B4720" w:rsidRDefault="00F37023" w:rsidP="005B4720">
            <w:pPr>
              <w:pStyle w:val="PCentr"/>
              <w:rPr>
                <w:rStyle w:val="CGrasItalique"/>
              </w:rPr>
            </w:pPr>
            <w:r w:rsidRPr="005B4720">
              <w:rPr>
                <w:rStyle w:val="CGrasItalique"/>
              </w:rPr>
              <w:t>2</w:t>
            </w:r>
          </w:p>
        </w:tc>
        <w:tc>
          <w:tcPr>
            <w:tcW w:w="3690" w:type="dxa"/>
          </w:tcPr>
          <w:p w14:paraId="0330B753" w14:textId="07A984E4" w:rsidR="00F37023" w:rsidRPr="005B4720" w:rsidRDefault="00D97DFA" w:rsidP="00261DDD">
            <w:pPr>
              <w:pStyle w:val="PJustifier"/>
            </w:pPr>
            <w:r>
              <w:t xml:space="preserve">Un visiteur peut s’inscrire </w:t>
            </w:r>
            <w:r w:rsidR="003B6921">
              <w:t>via son nom, prénom, email, numéro de téléphone et son mot de passe.</w:t>
            </w:r>
          </w:p>
        </w:tc>
        <w:tc>
          <w:tcPr>
            <w:tcW w:w="4295" w:type="dxa"/>
          </w:tcPr>
          <w:p w14:paraId="7EF59422" w14:textId="531FE311" w:rsidR="00F37023" w:rsidRPr="005B4720" w:rsidRDefault="003B6921" w:rsidP="00261DDD">
            <w:pPr>
              <w:pStyle w:val="PJustifier"/>
            </w:pPr>
            <w:r>
              <w:t xml:space="preserve">Le visiteur </w:t>
            </w:r>
            <w:r w:rsidR="009112B1">
              <w:t xml:space="preserve">peut s’inscrire </w:t>
            </w:r>
            <w:r w:rsidR="00C56EEB">
              <w:t>ce</w:t>
            </w:r>
            <w:r w:rsidR="009112B1">
              <w:t xml:space="preserve"> qui </w:t>
            </w:r>
            <w:r w:rsidR="00460D35">
              <w:t>impacte la base de données. Il peut alors, se connecter.</w:t>
            </w:r>
          </w:p>
        </w:tc>
      </w:tr>
      <w:tr w:rsidR="00F37023" w14:paraId="598FF39B" w14:textId="77777777" w:rsidTr="005B4720">
        <w:tc>
          <w:tcPr>
            <w:tcW w:w="1075" w:type="dxa"/>
            <w:shd w:val="clear" w:color="auto" w:fill="DEEAF6" w:themeFill="accent1" w:themeFillTint="33"/>
          </w:tcPr>
          <w:p w14:paraId="0B6824AC" w14:textId="28EC6CB8" w:rsidR="00F37023" w:rsidRPr="005B4720" w:rsidRDefault="00F37023" w:rsidP="005B4720">
            <w:pPr>
              <w:pStyle w:val="PCentr"/>
              <w:rPr>
                <w:rStyle w:val="CGrasItalique"/>
              </w:rPr>
            </w:pPr>
            <w:r w:rsidRPr="005B4720">
              <w:rPr>
                <w:rStyle w:val="CGrasItalique"/>
              </w:rPr>
              <w:t>3</w:t>
            </w:r>
          </w:p>
        </w:tc>
        <w:tc>
          <w:tcPr>
            <w:tcW w:w="3690" w:type="dxa"/>
          </w:tcPr>
          <w:p w14:paraId="35539887" w14:textId="26765F0E" w:rsidR="00F37023" w:rsidRPr="005B4720" w:rsidRDefault="00923188" w:rsidP="00261DDD">
            <w:pPr>
              <w:pStyle w:val="PJustifier"/>
            </w:pPr>
            <w:r>
              <w:t>Un visiteur disposant d’un compte peut se connecter si ces identifiants sont corrects.</w:t>
            </w:r>
          </w:p>
        </w:tc>
        <w:tc>
          <w:tcPr>
            <w:tcW w:w="4295" w:type="dxa"/>
          </w:tcPr>
          <w:p w14:paraId="630F35CD" w14:textId="04DC147F" w:rsidR="00F37023" w:rsidRPr="005B4720" w:rsidRDefault="00460D35" w:rsidP="00261DDD">
            <w:pPr>
              <w:pStyle w:val="PJustifier"/>
            </w:pPr>
            <w:r>
              <w:t xml:space="preserve">Le visiteur </w:t>
            </w:r>
            <w:r w:rsidR="00674938">
              <w:t>peut se connecter via son email et son mot de passe. Il a alors accès à ces annonces et son profil.</w:t>
            </w:r>
          </w:p>
        </w:tc>
      </w:tr>
      <w:tr w:rsidR="00F37023" w14:paraId="578FB20D" w14:textId="77777777" w:rsidTr="005B4720">
        <w:tc>
          <w:tcPr>
            <w:tcW w:w="1075" w:type="dxa"/>
            <w:shd w:val="clear" w:color="auto" w:fill="DEEAF6" w:themeFill="accent1" w:themeFillTint="33"/>
          </w:tcPr>
          <w:p w14:paraId="02815E00" w14:textId="1113A264" w:rsidR="00F37023" w:rsidRPr="005B4720" w:rsidRDefault="00F37023" w:rsidP="005B4720">
            <w:pPr>
              <w:pStyle w:val="PCentr"/>
              <w:rPr>
                <w:rStyle w:val="CGrasItalique"/>
              </w:rPr>
            </w:pPr>
            <w:r w:rsidRPr="005B4720">
              <w:rPr>
                <w:rStyle w:val="CGrasItalique"/>
              </w:rPr>
              <w:t>4</w:t>
            </w:r>
          </w:p>
        </w:tc>
        <w:tc>
          <w:tcPr>
            <w:tcW w:w="3690" w:type="dxa"/>
          </w:tcPr>
          <w:p w14:paraId="37FFCD90" w14:textId="65172E9B" w:rsidR="00F37023" w:rsidRPr="005B4720" w:rsidRDefault="00186EE1" w:rsidP="00261DDD">
            <w:pPr>
              <w:pStyle w:val="PJustifier"/>
            </w:pPr>
            <w:r>
              <w:t>Un utilisateur connecté peut ajouter/supprimer/modifier des annonces.</w:t>
            </w:r>
          </w:p>
        </w:tc>
        <w:tc>
          <w:tcPr>
            <w:tcW w:w="4295" w:type="dxa"/>
          </w:tcPr>
          <w:p w14:paraId="6B7DE38E" w14:textId="4A7015C4" w:rsidR="00F37023" w:rsidRPr="005B4720" w:rsidRDefault="0000410D" w:rsidP="00261DDD">
            <w:pPr>
              <w:pStyle w:val="PJustifier"/>
            </w:pPr>
            <w:r>
              <w:t>L’utilisateur a bien accès aux fonctionnalités d’ajout, suppression et de modification d’annonces.</w:t>
            </w:r>
          </w:p>
        </w:tc>
      </w:tr>
      <w:tr w:rsidR="00F37023" w14:paraId="3D2FA316" w14:textId="77777777" w:rsidTr="005B4720">
        <w:tc>
          <w:tcPr>
            <w:tcW w:w="1075" w:type="dxa"/>
            <w:shd w:val="clear" w:color="auto" w:fill="DEEAF6" w:themeFill="accent1" w:themeFillTint="33"/>
          </w:tcPr>
          <w:p w14:paraId="3EAE731E" w14:textId="39499E1C" w:rsidR="00F37023" w:rsidRPr="005B4720" w:rsidRDefault="00F37023" w:rsidP="005B4720">
            <w:pPr>
              <w:pStyle w:val="PCentr"/>
              <w:rPr>
                <w:rStyle w:val="CGrasItalique"/>
              </w:rPr>
            </w:pPr>
            <w:r w:rsidRPr="005B4720">
              <w:rPr>
                <w:rStyle w:val="CGrasItalique"/>
              </w:rPr>
              <w:t>5</w:t>
            </w:r>
          </w:p>
        </w:tc>
        <w:tc>
          <w:tcPr>
            <w:tcW w:w="3690" w:type="dxa"/>
          </w:tcPr>
          <w:p w14:paraId="458309EF" w14:textId="622226D2" w:rsidR="00F37023" w:rsidRPr="005B4720" w:rsidRDefault="00351FB4" w:rsidP="00261DDD">
            <w:pPr>
              <w:pStyle w:val="PJustifier"/>
            </w:pPr>
            <w:r>
              <w:t>Un utilisateur connecté peut modifier son profil</w:t>
            </w:r>
            <w:r w:rsidR="00FC067C">
              <w:t xml:space="preserve"> (nom, prénom, téléphone, email, mot de passe, etc)</w:t>
            </w:r>
            <w:r w:rsidR="00292A49">
              <w:t>.</w:t>
            </w:r>
          </w:p>
        </w:tc>
        <w:tc>
          <w:tcPr>
            <w:tcW w:w="4295" w:type="dxa"/>
          </w:tcPr>
          <w:p w14:paraId="4F20ECF7" w14:textId="28F0E742" w:rsidR="00F37023" w:rsidRPr="005B4720" w:rsidRDefault="00292A49" w:rsidP="00261DDD">
            <w:pPr>
              <w:pStyle w:val="PJustifier"/>
            </w:pPr>
            <w:r>
              <w:t>L’utilisateur a bien accès aux modifications de son profil.</w:t>
            </w:r>
          </w:p>
        </w:tc>
      </w:tr>
      <w:tr w:rsidR="00F37023" w14:paraId="300544C2" w14:textId="77777777" w:rsidTr="005B4720">
        <w:tc>
          <w:tcPr>
            <w:tcW w:w="1075" w:type="dxa"/>
            <w:shd w:val="clear" w:color="auto" w:fill="DEEAF6" w:themeFill="accent1" w:themeFillTint="33"/>
          </w:tcPr>
          <w:p w14:paraId="67905749" w14:textId="58437276" w:rsidR="00F37023" w:rsidRPr="005B4720" w:rsidRDefault="00F37023" w:rsidP="005B4720">
            <w:pPr>
              <w:pStyle w:val="PCentr"/>
              <w:rPr>
                <w:rStyle w:val="CGrasItalique"/>
              </w:rPr>
            </w:pPr>
            <w:r w:rsidRPr="005B4720">
              <w:rPr>
                <w:rStyle w:val="CGrasItalique"/>
              </w:rPr>
              <w:t>6</w:t>
            </w:r>
          </w:p>
        </w:tc>
        <w:tc>
          <w:tcPr>
            <w:tcW w:w="3690" w:type="dxa"/>
          </w:tcPr>
          <w:p w14:paraId="2771729F" w14:textId="6B6F5C69" w:rsidR="00F37023" w:rsidRPr="005B4720" w:rsidRDefault="00565085" w:rsidP="00261DDD">
            <w:pPr>
              <w:pStyle w:val="PJustifier"/>
            </w:pPr>
            <w:r>
              <w:t>Un utilisateur avec un rôle d’admin peut supprimer n’importe quelle annonce de n’importe quel utilisateur.</w:t>
            </w:r>
          </w:p>
        </w:tc>
        <w:tc>
          <w:tcPr>
            <w:tcW w:w="4295" w:type="dxa"/>
          </w:tcPr>
          <w:p w14:paraId="46471534" w14:textId="5AF9357B" w:rsidR="00F37023" w:rsidRPr="005B4720" w:rsidRDefault="00565085" w:rsidP="00261DDD">
            <w:pPr>
              <w:pStyle w:val="PJustifier"/>
            </w:pPr>
            <w:r>
              <w:t>L’utilisateur avec un rôle d’admin a bien accès à la suppression d’annonces d’utilisateurs.</w:t>
            </w:r>
          </w:p>
        </w:tc>
      </w:tr>
      <w:tr w:rsidR="00F37023" w14:paraId="3A658992" w14:textId="77777777" w:rsidTr="005B4720">
        <w:tc>
          <w:tcPr>
            <w:tcW w:w="1075" w:type="dxa"/>
            <w:shd w:val="clear" w:color="auto" w:fill="DEEAF6" w:themeFill="accent1" w:themeFillTint="33"/>
          </w:tcPr>
          <w:p w14:paraId="552B8A49" w14:textId="03E8A45D" w:rsidR="00F37023" w:rsidRPr="005B4720" w:rsidRDefault="00F37023" w:rsidP="005B4720">
            <w:pPr>
              <w:pStyle w:val="PCentr"/>
              <w:rPr>
                <w:rStyle w:val="CGrasItalique"/>
              </w:rPr>
            </w:pPr>
            <w:r w:rsidRPr="005B4720">
              <w:rPr>
                <w:rStyle w:val="CGrasItalique"/>
              </w:rPr>
              <w:t>7</w:t>
            </w:r>
          </w:p>
        </w:tc>
        <w:tc>
          <w:tcPr>
            <w:tcW w:w="3690" w:type="dxa"/>
          </w:tcPr>
          <w:p w14:paraId="0264FB20" w14:textId="40FF75F6" w:rsidR="00F37023" w:rsidRPr="005B4720" w:rsidRDefault="00EC1AEA" w:rsidP="00261DDD">
            <w:pPr>
              <w:pStyle w:val="PJustifier"/>
            </w:pPr>
            <w:r>
              <w:t>Un utilisateur avec un rôle d’admin peut supprimer</w:t>
            </w:r>
            <w:r w:rsidR="002239D9">
              <w:t xml:space="preserve"> un utilisateur</w:t>
            </w:r>
            <w:r>
              <w:t xml:space="preserve"> ou modifier </w:t>
            </w:r>
            <w:r w:rsidR="002239D9">
              <w:t>son</w:t>
            </w:r>
            <w:r>
              <w:t xml:space="preserve"> rôl</w:t>
            </w:r>
            <w:r w:rsidR="002239D9">
              <w:t>e</w:t>
            </w:r>
            <w:r>
              <w:t>.</w:t>
            </w:r>
          </w:p>
        </w:tc>
        <w:tc>
          <w:tcPr>
            <w:tcW w:w="4295" w:type="dxa"/>
          </w:tcPr>
          <w:p w14:paraId="77029D9D" w14:textId="60AE4BFD" w:rsidR="00F37023" w:rsidRPr="005B4720" w:rsidRDefault="00355FDD" w:rsidP="00261DDD">
            <w:pPr>
              <w:pStyle w:val="PJustifier"/>
            </w:pPr>
            <w:r>
              <w:t>L’utilisateur avec un rôle d’admin a bien accès à la suppression d’utilisateurs et de modification de rôle de ceux-ci.</w:t>
            </w:r>
          </w:p>
        </w:tc>
      </w:tr>
      <w:tr w:rsidR="00F37023" w14:paraId="324D3A1C" w14:textId="77777777" w:rsidTr="005B4720">
        <w:tc>
          <w:tcPr>
            <w:tcW w:w="1075" w:type="dxa"/>
            <w:shd w:val="clear" w:color="auto" w:fill="DEEAF6" w:themeFill="accent1" w:themeFillTint="33"/>
          </w:tcPr>
          <w:p w14:paraId="645B886B" w14:textId="1919FB57" w:rsidR="00F37023" w:rsidRPr="005B4720" w:rsidRDefault="00F37023" w:rsidP="005B4720">
            <w:pPr>
              <w:pStyle w:val="PCentr"/>
              <w:rPr>
                <w:rStyle w:val="CGrasItalique"/>
              </w:rPr>
            </w:pPr>
            <w:r w:rsidRPr="005B4720">
              <w:rPr>
                <w:rStyle w:val="CGrasItalique"/>
              </w:rPr>
              <w:t>8</w:t>
            </w:r>
          </w:p>
        </w:tc>
        <w:tc>
          <w:tcPr>
            <w:tcW w:w="3690" w:type="dxa"/>
          </w:tcPr>
          <w:p w14:paraId="268D5DAB" w14:textId="777E99C8" w:rsidR="00F37023" w:rsidRPr="005B4720" w:rsidRDefault="005923F9" w:rsidP="00261DDD">
            <w:pPr>
              <w:pStyle w:val="PJustifier"/>
            </w:pPr>
            <w:r w:rsidRPr="005923F9">
              <w:t xml:space="preserve">Un </w:t>
            </w:r>
            <w:r>
              <w:t>utilisateur</w:t>
            </w:r>
            <w:r w:rsidRPr="005923F9">
              <w:t xml:space="preserve"> peut se déconnecter ce qui termine sa session</w:t>
            </w:r>
            <w:r>
              <w:t>.</w:t>
            </w:r>
          </w:p>
        </w:tc>
        <w:tc>
          <w:tcPr>
            <w:tcW w:w="4295" w:type="dxa"/>
          </w:tcPr>
          <w:p w14:paraId="184F3913" w14:textId="7FAC90D4" w:rsidR="00F37023" w:rsidRPr="005B4720" w:rsidRDefault="00AE57F5" w:rsidP="00261DDD">
            <w:pPr>
              <w:pStyle w:val="PJustifier"/>
            </w:pPr>
            <w:r>
              <w:t>L’utilisateur peut bien se déconnecter, sa session est correctement terminée. Il est ensuite redirigé vers la page d’accueil</w:t>
            </w:r>
          </w:p>
        </w:tc>
      </w:tr>
      <w:tr w:rsidR="006E5C7D" w14:paraId="1A02F3D3" w14:textId="77777777" w:rsidTr="005B4720">
        <w:tc>
          <w:tcPr>
            <w:tcW w:w="1075" w:type="dxa"/>
            <w:shd w:val="clear" w:color="auto" w:fill="DEEAF6" w:themeFill="accent1" w:themeFillTint="33"/>
          </w:tcPr>
          <w:p w14:paraId="38631B19" w14:textId="14CBEC16" w:rsidR="006E5C7D" w:rsidRPr="005B4720" w:rsidRDefault="006E5C7D" w:rsidP="006E5C7D">
            <w:pPr>
              <w:pStyle w:val="PCentr"/>
              <w:rPr>
                <w:rStyle w:val="CGrasItalique"/>
              </w:rPr>
            </w:pPr>
            <w:r w:rsidRPr="005B4720">
              <w:rPr>
                <w:rStyle w:val="CGrasItalique"/>
              </w:rPr>
              <w:t>9</w:t>
            </w:r>
          </w:p>
        </w:tc>
        <w:tc>
          <w:tcPr>
            <w:tcW w:w="3690" w:type="dxa"/>
          </w:tcPr>
          <w:p w14:paraId="4D135DE1" w14:textId="213A2147" w:rsidR="006E5C7D" w:rsidRPr="005B4720" w:rsidRDefault="006E5C7D" w:rsidP="006E5C7D">
            <w:pPr>
              <w:pStyle w:val="PJustifier"/>
            </w:pPr>
            <w:r>
              <w:t>Un visiteur essaie de se rendre sur un profil utilisateur ou la gestion des annonces d’un utilisateur.</w:t>
            </w:r>
          </w:p>
        </w:tc>
        <w:tc>
          <w:tcPr>
            <w:tcW w:w="4295" w:type="dxa"/>
          </w:tcPr>
          <w:p w14:paraId="7B056BBC" w14:textId="3A667632" w:rsidR="006E5C7D" w:rsidRPr="005B4720" w:rsidRDefault="006E5C7D" w:rsidP="006E5C7D">
            <w:pPr>
              <w:pStyle w:val="PJustifier"/>
            </w:pPr>
            <w:r>
              <w:t>Un message d’erreur est affiché</w:t>
            </w:r>
            <w:r w:rsidR="00611C84">
              <w:t>.</w:t>
            </w:r>
          </w:p>
        </w:tc>
      </w:tr>
      <w:tr w:rsidR="00F37023" w14:paraId="1105EA4E" w14:textId="77777777" w:rsidTr="005B4720">
        <w:tc>
          <w:tcPr>
            <w:tcW w:w="1075" w:type="dxa"/>
            <w:shd w:val="clear" w:color="auto" w:fill="DEEAF6" w:themeFill="accent1" w:themeFillTint="33"/>
          </w:tcPr>
          <w:p w14:paraId="1B39699E" w14:textId="43E76A5D" w:rsidR="00F37023" w:rsidRPr="005B4720" w:rsidRDefault="00F37023" w:rsidP="005B4720">
            <w:pPr>
              <w:pStyle w:val="PCentr"/>
              <w:rPr>
                <w:rStyle w:val="CGrasItalique"/>
              </w:rPr>
            </w:pPr>
            <w:r w:rsidRPr="005B4720">
              <w:rPr>
                <w:rStyle w:val="CGrasItalique"/>
              </w:rPr>
              <w:t>10</w:t>
            </w:r>
          </w:p>
        </w:tc>
        <w:tc>
          <w:tcPr>
            <w:tcW w:w="3690" w:type="dxa"/>
          </w:tcPr>
          <w:p w14:paraId="04958F18" w14:textId="25A2897E" w:rsidR="00F37023" w:rsidRPr="005B4720" w:rsidRDefault="007430C8" w:rsidP="00261DDD">
            <w:pPr>
              <w:pStyle w:val="PJustifier"/>
            </w:pPr>
            <w:r>
              <w:t>Un visiteur essaie de se connecter avec un mauvais email et mot de passe.</w:t>
            </w:r>
          </w:p>
        </w:tc>
        <w:tc>
          <w:tcPr>
            <w:tcW w:w="4295" w:type="dxa"/>
          </w:tcPr>
          <w:p w14:paraId="789F4423" w14:textId="6DE7A156" w:rsidR="00F37023" w:rsidRPr="005B4720" w:rsidRDefault="007430C8" w:rsidP="00261DDD">
            <w:pPr>
              <w:pStyle w:val="PJustifier"/>
            </w:pPr>
            <w:r>
              <w:t xml:space="preserve">Un </w:t>
            </w:r>
            <w:r w:rsidR="006C1FA1">
              <w:t>message d’</w:t>
            </w:r>
            <w:r>
              <w:t xml:space="preserve">erreur est </w:t>
            </w:r>
            <w:r w:rsidR="006C1FA1">
              <w:t xml:space="preserve">bien </w:t>
            </w:r>
            <w:r>
              <w:t>affiché</w:t>
            </w:r>
            <w:r w:rsidR="00414592">
              <w:t xml:space="preserve"> et le visiteur reste non-connecté</w:t>
            </w:r>
            <w:r w:rsidR="006C1FA1">
              <w:t>.</w:t>
            </w:r>
          </w:p>
        </w:tc>
      </w:tr>
      <w:tr w:rsidR="00414592" w14:paraId="535FDDFB" w14:textId="77777777" w:rsidTr="005B4720">
        <w:tc>
          <w:tcPr>
            <w:tcW w:w="1075" w:type="dxa"/>
            <w:shd w:val="clear" w:color="auto" w:fill="DEEAF6" w:themeFill="accent1" w:themeFillTint="33"/>
          </w:tcPr>
          <w:p w14:paraId="3501B7E5" w14:textId="17EDC9B4" w:rsidR="00414592" w:rsidRPr="005B4720" w:rsidRDefault="00414592" w:rsidP="005B4720">
            <w:pPr>
              <w:pStyle w:val="PCentr"/>
              <w:rPr>
                <w:rStyle w:val="CGrasItalique"/>
              </w:rPr>
            </w:pPr>
            <w:r>
              <w:rPr>
                <w:rStyle w:val="CGrasItalique"/>
              </w:rPr>
              <w:t>11</w:t>
            </w:r>
          </w:p>
        </w:tc>
        <w:tc>
          <w:tcPr>
            <w:tcW w:w="3690" w:type="dxa"/>
          </w:tcPr>
          <w:p w14:paraId="1DF89E9D" w14:textId="4304A6B7" w:rsidR="00414592" w:rsidRDefault="00414592" w:rsidP="00261DDD">
            <w:pPr>
              <w:pStyle w:val="PJustifier"/>
            </w:pPr>
            <w:r>
              <w:t xml:space="preserve">Un visiteur essaie de s’inscrire </w:t>
            </w:r>
            <w:r w:rsidR="00027077">
              <w:t>mais n’accepte pas le captcha.</w:t>
            </w:r>
          </w:p>
        </w:tc>
        <w:tc>
          <w:tcPr>
            <w:tcW w:w="4295" w:type="dxa"/>
          </w:tcPr>
          <w:p w14:paraId="65E9BF61" w14:textId="19F3ACF5" w:rsidR="00414592" w:rsidRDefault="00027077" w:rsidP="00261DDD">
            <w:pPr>
              <w:pStyle w:val="PJustifier"/>
            </w:pPr>
            <w:r>
              <w:t>Un message d’erreur est affiché et le visiteur n’est pas inscrit.</w:t>
            </w:r>
          </w:p>
        </w:tc>
      </w:tr>
      <w:tr w:rsidR="00027077" w14:paraId="3ADC65F4" w14:textId="77777777" w:rsidTr="005B4720">
        <w:tc>
          <w:tcPr>
            <w:tcW w:w="1075" w:type="dxa"/>
            <w:shd w:val="clear" w:color="auto" w:fill="DEEAF6" w:themeFill="accent1" w:themeFillTint="33"/>
          </w:tcPr>
          <w:p w14:paraId="05E8982C" w14:textId="1AD28AB4" w:rsidR="00027077" w:rsidRDefault="00027077" w:rsidP="005B4720">
            <w:pPr>
              <w:pStyle w:val="PCentr"/>
              <w:rPr>
                <w:rStyle w:val="CGrasItalique"/>
              </w:rPr>
            </w:pPr>
            <w:r>
              <w:rPr>
                <w:rStyle w:val="CGrasItalique"/>
              </w:rPr>
              <w:t>12</w:t>
            </w:r>
          </w:p>
        </w:tc>
        <w:tc>
          <w:tcPr>
            <w:tcW w:w="3690" w:type="dxa"/>
          </w:tcPr>
          <w:p w14:paraId="472295AB" w14:textId="3C1B0B16" w:rsidR="00027077" w:rsidRDefault="00027077" w:rsidP="00261DDD">
            <w:pPr>
              <w:pStyle w:val="PJustifier"/>
            </w:pPr>
            <w:r>
              <w:t xml:space="preserve">Un visiteur essaie de s’inscrire mais n’a pas </w:t>
            </w:r>
            <w:r w:rsidR="0044440D">
              <w:t>rempli</w:t>
            </w:r>
            <w:r>
              <w:t xml:space="preserve"> tous les champs</w:t>
            </w:r>
            <w:r w:rsidR="0044440D">
              <w:t>.</w:t>
            </w:r>
          </w:p>
        </w:tc>
        <w:tc>
          <w:tcPr>
            <w:tcW w:w="4295" w:type="dxa"/>
          </w:tcPr>
          <w:p w14:paraId="14D4981E" w14:textId="716F30B3" w:rsidR="00027077" w:rsidRDefault="0044440D" w:rsidP="00261DDD">
            <w:pPr>
              <w:pStyle w:val="PJustifier"/>
            </w:pPr>
            <w:r>
              <w:t>Un message d’erreur est affiché et le visiteur n’est pas inscrit.</w:t>
            </w:r>
          </w:p>
        </w:tc>
      </w:tr>
      <w:tr w:rsidR="002F664A" w14:paraId="6245DB27" w14:textId="77777777" w:rsidTr="005B4720">
        <w:tc>
          <w:tcPr>
            <w:tcW w:w="1075" w:type="dxa"/>
            <w:shd w:val="clear" w:color="auto" w:fill="DEEAF6" w:themeFill="accent1" w:themeFillTint="33"/>
          </w:tcPr>
          <w:p w14:paraId="2721A37B" w14:textId="1230F1DC" w:rsidR="002F664A" w:rsidRDefault="002F664A" w:rsidP="005B4720">
            <w:pPr>
              <w:pStyle w:val="PCentr"/>
              <w:rPr>
                <w:rStyle w:val="CGrasItalique"/>
              </w:rPr>
            </w:pPr>
            <w:r>
              <w:rPr>
                <w:rStyle w:val="CGrasItalique"/>
              </w:rPr>
              <w:t>13</w:t>
            </w:r>
          </w:p>
        </w:tc>
        <w:tc>
          <w:tcPr>
            <w:tcW w:w="3690" w:type="dxa"/>
          </w:tcPr>
          <w:p w14:paraId="50896AEB" w14:textId="0955EAC8" w:rsidR="002F664A" w:rsidRDefault="00D5290A" w:rsidP="00261DDD">
            <w:pPr>
              <w:pStyle w:val="PJustifier"/>
            </w:pPr>
            <w:r w:rsidRPr="00D5290A">
              <w:t xml:space="preserve">Les injections SQL sont gérées dans chacun des champs que </w:t>
            </w:r>
            <w:r>
              <w:t>les utilisateurs et les visiteurs doivent entrer.</w:t>
            </w:r>
          </w:p>
        </w:tc>
        <w:tc>
          <w:tcPr>
            <w:tcW w:w="4295" w:type="dxa"/>
          </w:tcPr>
          <w:p w14:paraId="42D78CEB" w14:textId="3D6650E7" w:rsidR="002F664A" w:rsidRDefault="00D5290A" w:rsidP="00261DDD">
            <w:pPr>
              <w:pStyle w:val="PJustifier"/>
            </w:pPr>
            <w:r>
              <w:t xml:space="preserve">Les injections SQL sont bien gérées et impossible </w:t>
            </w:r>
            <w:r w:rsidR="00666C2C">
              <w:t>à</w:t>
            </w:r>
            <w:r>
              <w:t xml:space="preserve"> effectuer</w:t>
            </w:r>
          </w:p>
        </w:tc>
      </w:tr>
    </w:tbl>
    <w:p w14:paraId="62DC3FF9" w14:textId="2B7703F2" w:rsidR="000151F6" w:rsidRPr="000151F6" w:rsidRDefault="000151F6" w:rsidP="000151F6">
      <w:pPr>
        <w:rPr>
          <w:rFonts w:ascii="Arial" w:hAnsi="Arial"/>
        </w:rPr>
      </w:pPr>
      <w:r>
        <w:br w:type="page"/>
      </w:r>
    </w:p>
    <w:p w14:paraId="42F2D805" w14:textId="1133BD3E" w:rsidR="00903B9F" w:rsidRPr="00F30A17" w:rsidRDefault="00903B9F" w:rsidP="00903B9F">
      <w:pPr>
        <w:pStyle w:val="Titre2"/>
      </w:pPr>
      <w:bookmarkStart w:id="22" w:name="_Toc66623581"/>
      <w:r w:rsidRPr="00F30A17">
        <w:lastRenderedPageBreak/>
        <w:t>Implémentation</w:t>
      </w:r>
      <w:bookmarkEnd w:id="22"/>
    </w:p>
    <w:p w14:paraId="6563006A" w14:textId="2CC1C641" w:rsidR="00CA1452" w:rsidRPr="00FA276F" w:rsidRDefault="00CA1452" w:rsidP="00D10BA3">
      <w:pPr>
        <w:pStyle w:val="Titre3"/>
      </w:pPr>
      <w:bookmarkStart w:id="23" w:name="_Toc66623582"/>
      <w:r w:rsidRPr="00FA276F">
        <w:t>Descente de code</w:t>
      </w:r>
      <w:bookmarkEnd w:id="23"/>
    </w:p>
    <w:p w14:paraId="104B1040" w14:textId="7A69F037" w:rsidR="00CB652D" w:rsidRPr="00B864BD" w:rsidRDefault="00A922A2" w:rsidP="00955CF1">
      <w:pPr>
        <w:pStyle w:val="PJustifier"/>
      </w:pPr>
      <w:r w:rsidRPr="002240C2">
        <w:t>Nous allons maintenant voir une descente de code pour l’ajout d’une annonce.</w:t>
      </w:r>
      <w:r w:rsidR="002240C2">
        <w:t xml:space="preserve"> </w:t>
      </w:r>
    </w:p>
    <w:p w14:paraId="68059758" w14:textId="54051C00" w:rsidR="00CB652D" w:rsidRDefault="00B864BD" w:rsidP="00B864BD">
      <w:pPr>
        <w:pStyle w:val="PCentr"/>
        <w:rPr>
          <w:highlight w:val="yellow"/>
        </w:rPr>
      </w:pPr>
      <w:r>
        <w:rPr>
          <w:noProof/>
        </w:rPr>
        <mc:AlternateContent>
          <mc:Choice Requires="wps">
            <w:drawing>
              <wp:anchor distT="0" distB="0" distL="114300" distR="114300" simplePos="0" relativeHeight="251669504" behindDoc="0" locked="0" layoutInCell="1" allowOverlap="1" wp14:anchorId="3FE2D0FE" wp14:editId="71A88B16">
                <wp:simplePos x="0" y="0"/>
                <wp:positionH relativeFrom="column">
                  <wp:posOffset>2258060</wp:posOffset>
                </wp:positionH>
                <wp:positionV relativeFrom="paragraph">
                  <wp:posOffset>188595</wp:posOffset>
                </wp:positionV>
                <wp:extent cx="716643" cy="45719"/>
                <wp:effectExtent l="38100" t="38100" r="26670" b="88265"/>
                <wp:wrapNone/>
                <wp:docPr id="27" name="Connecteur droit avec flèche 27"/>
                <wp:cNvGraphicFramePr/>
                <a:graphic xmlns:a="http://schemas.openxmlformats.org/drawingml/2006/main">
                  <a:graphicData uri="http://schemas.microsoft.com/office/word/2010/wordprocessingShape">
                    <wps:wsp>
                      <wps:cNvCnPr/>
                      <wps:spPr>
                        <a:xfrm flipH="1">
                          <a:off x="0" y="0"/>
                          <a:ext cx="716643"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281FC" id="Connecteur droit avec flèche 27" o:spid="_x0000_s1026" type="#_x0000_t32" style="position:absolute;margin-left:177.8pt;margin-top:14.85pt;width:56.45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" strokecolor="#ed7d31 [3205]" strokeweight="1.5pt">
                <v:stroke endarrow="block" joinstyle="miter"/>
              </v:shape>
            </w:pict>
          </mc:Fallback>
        </mc:AlternateContent>
      </w:r>
      <w:r w:rsidR="004A1152" w:rsidRPr="004A1152">
        <w:rPr>
          <w:noProof/>
        </w:rPr>
        <w:drawing>
          <wp:inline distT="0" distB="0" distL="0" distR="0" wp14:anchorId="31DBC633" wp14:editId="792B492E">
            <wp:extent cx="4163327" cy="137522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2735" cy="1394852"/>
                    </a:xfrm>
                    <a:prstGeom prst="rect">
                      <a:avLst/>
                    </a:prstGeom>
                  </pic:spPr>
                </pic:pic>
              </a:graphicData>
            </a:graphic>
          </wp:inline>
        </w:drawing>
      </w:r>
    </w:p>
    <w:p w14:paraId="63100670" w14:textId="448BE8C8" w:rsidR="004818C8" w:rsidRPr="000151F6" w:rsidRDefault="000151F6" w:rsidP="000151F6">
      <w:pPr>
        <w:pStyle w:val="PJustifier"/>
      </w:pPr>
      <w:r w:rsidRPr="000151F6">
        <w:t>Voici un exemple de remplissage de champs pour l’ajout d’une nouvelle annonce.</w:t>
      </w:r>
    </w:p>
    <w:p w14:paraId="08CBB5D1" w14:textId="1FA6FC2D" w:rsidR="004818C8" w:rsidRDefault="000151F6" w:rsidP="00B864BD">
      <w:pPr>
        <w:pStyle w:val="PCentr"/>
        <w:rPr>
          <w:highlight w:val="yellow"/>
        </w:rPr>
      </w:pPr>
      <w:r>
        <w:rPr>
          <w:noProof/>
        </w:rPr>
        <mc:AlternateContent>
          <mc:Choice Requires="wps">
            <w:drawing>
              <wp:anchor distT="0" distB="0" distL="114300" distR="114300" simplePos="0" relativeHeight="251670528" behindDoc="0" locked="0" layoutInCell="1" allowOverlap="1" wp14:anchorId="40E6410D" wp14:editId="1D32D4D7">
                <wp:simplePos x="0" y="0"/>
                <wp:positionH relativeFrom="column">
                  <wp:posOffset>2512241</wp:posOffset>
                </wp:positionH>
                <wp:positionV relativeFrom="paragraph">
                  <wp:posOffset>2736395</wp:posOffset>
                </wp:positionV>
                <wp:extent cx="861786" cy="159295"/>
                <wp:effectExtent l="38100" t="0" r="14605" b="88900"/>
                <wp:wrapNone/>
                <wp:docPr id="29" name="Connecteur droit avec flèche 29"/>
                <wp:cNvGraphicFramePr/>
                <a:graphic xmlns:a="http://schemas.openxmlformats.org/drawingml/2006/main">
                  <a:graphicData uri="http://schemas.microsoft.com/office/word/2010/wordprocessingShape">
                    <wps:wsp>
                      <wps:cNvCnPr/>
                      <wps:spPr>
                        <a:xfrm flipH="1">
                          <a:off x="0" y="0"/>
                          <a:ext cx="861786" cy="1592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33634" id="Connecteur droit avec flèche 29" o:spid="_x0000_s1026" type="#_x0000_t32" style="position:absolute;margin-left:197.8pt;margin-top:215.45pt;width:67.85pt;height:12.5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" strokecolor="#ed7d31 [3205]" strokeweight="1.5pt">
                <v:stroke endarrow="block" joinstyle="miter"/>
              </v:shape>
            </w:pict>
          </mc:Fallback>
        </mc:AlternateContent>
      </w:r>
      <w:r w:rsidR="004818C8" w:rsidRPr="004818C8">
        <w:rPr>
          <w:noProof/>
        </w:rPr>
        <w:drawing>
          <wp:inline distT="0" distB="0" distL="0" distR="0" wp14:anchorId="2CDF0EF3" wp14:editId="159F0948">
            <wp:extent cx="3026229" cy="3538386"/>
            <wp:effectExtent l="0" t="0" r="3175"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6878" cy="3562530"/>
                    </a:xfrm>
                    <a:prstGeom prst="rect">
                      <a:avLst/>
                    </a:prstGeom>
                  </pic:spPr>
                </pic:pic>
              </a:graphicData>
            </a:graphic>
          </wp:inline>
        </w:drawing>
      </w:r>
    </w:p>
    <w:p w14:paraId="6425070A" w14:textId="613AACF9" w:rsidR="009B772F" w:rsidRPr="00B03EA8" w:rsidRDefault="00B03EA8" w:rsidP="00B03EA8">
      <w:pPr>
        <w:pStyle w:val="PJustifier"/>
        <w:numPr>
          <w:ilvl w:val="0"/>
          <w:numId w:val="10"/>
        </w:numPr>
      </w:pPr>
      <w:r w:rsidRPr="00B03EA8">
        <w:rPr>
          <w:rStyle w:val="CGrasItalique"/>
          <w:b w:val="0"/>
          <w:i w:val="0"/>
        </w:rPr>
        <w:t xml:space="preserve">Client : </w:t>
      </w:r>
      <w:r w:rsidR="0068199A" w:rsidRPr="00B03EA8">
        <w:rPr>
          <w:rStyle w:val="CGrasItalique"/>
          <w:b w:val="0"/>
          <w:i w:val="0"/>
        </w:rPr>
        <w:t>i</w:t>
      </w:r>
      <w:r w:rsidR="0068199A" w:rsidRPr="00B03EA8">
        <w:t>ndex.html avec la vue annonces.html ajoutée</w:t>
      </w:r>
      <w:r w:rsidR="0068199A" w:rsidRPr="00B03EA8">
        <w:rPr>
          <w:rStyle w:val="CGrasItalique"/>
          <w:b w:val="0"/>
          <w:i w:val="0"/>
        </w:rPr>
        <w:t xml:space="preserve"> et son component </w:t>
      </w:r>
      <w:r w:rsidR="000C1D92" w:rsidRPr="00B03EA8">
        <w:rPr>
          <w:rStyle w:val="CGrasItalique"/>
          <w:b w:val="0"/>
          <w:i w:val="0"/>
        </w:rPr>
        <w:t>addAnnonceModal.html</w:t>
      </w:r>
      <w:r w:rsidR="0068199A" w:rsidRPr="00B03EA8">
        <w:t>.</w:t>
      </w:r>
    </w:p>
    <w:p w14:paraId="5B19AF99" w14:textId="7D1B846A" w:rsidR="00955CF1" w:rsidRPr="000151F6" w:rsidRDefault="00743B95" w:rsidP="00955CF1">
      <w:pPr>
        <w:pStyle w:val="PJustifier"/>
      </w:pPr>
      <w:r>
        <w:rPr>
          <w:noProof/>
          <w:lang w:val="en-US"/>
        </w:rPr>
        <mc:AlternateContent>
          <mc:Choice Requires="wps">
            <w:drawing>
              <wp:anchor distT="0" distB="0" distL="114300" distR="114300" simplePos="0" relativeHeight="251672576" behindDoc="0" locked="0" layoutInCell="1" allowOverlap="1" wp14:anchorId="3F7FE3ED" wp14:editId="5EB8CBEC">
                <wp:simplePos x="0" y="0"/>
                <wp:positionH relativeFrom="column">
                  <wp:posOffset>4676322</wp:posOffset>
                </wp:positionH>
                <wp:positionV relativeFrom="paragraph">
                  <wp:posOffset>558800</wp:posOffset>
                </wp:positionV>
                <wp:extent cx="1487170" cy="1117600"/>
                <wp:effectExtent l="0" t="0" r="17780" b="25400"/>
                <wp:wrapNone/>
                <wp:docPr id="31" name="Zone de texte 31"/>
                <wp:cNvGraphicFramePr/>
                <a:graphic xmlns:a="http://schemas.openxmlformats.org/drawingml/2006/main">
                  <a:graphicData uri="http://schemas.microsoft.com/office/word/2010/wordprocessingShape">
                    <wps:wsp>
                      <wps:cNvSpPr txBox="1"/>
                      <wps:spPr>
                        <a:xfrm>
                          <a:off x="0" y="0"/>
                          <a:ext cx="1487170" cy="1117600"/>
                        </a:xfrm>
                        <a:prstGeom prst="rect">
                          <a:avLst/>
                        </a:prstGeom>
                        <a:solidFill>
                          <a:schemeClr val="lt1"/>
                        </a:solidFill>
                        <a:ln w="6350">
                          <a:solidFill>
                            <a:prstClr val="black"/>
                          </a:solidFill>
                        </a:ln>
                      </wps:spPr>
                      <wps:txbx>
                        <w:txbxContent>
                          <w:p w14:paraId="17058DDA" w14:textId="2AD77FA4" w:rsidR="00743B95" w:rsidRPr="00743B95" w:rsidRDefault="00743B95">
                            <w:r w:rsidRPr="00743B95">
                              <w:t>Si le formulaire est correctement r</w:t>
                            </w:r>
                            <w:r>
                              <w:t>empli, la méthode actionAddAnnonce est appelée.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FE3ED" id="Zone de texte 31" o:spid="_x0000_s1029" type="#_x0000_t202" style="position:absolute;left:0;text-align:left;margin-left:368.2pt;margin-top:44pt;width:117.1pt;height: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" fillcolor="white [3201]" strokeweight=".5pt">
                <v:textbox>
                  <w:txbxContent>
                    <w:p w14:paraId="17058DDA" w14:textId="2AD77FA4" w:rsidR="00743B95" w:rsidRPr="00743B95" w:rsidRDefault="00743B95">
                      <w:r w:rsidRPr="00743B95">
                        <w:t>Si le formulaire est correctement r</w:t>
                      </w:r>
                      <w:r>
                        <w:t>empli, la méthode actionAddAnnonce est appelée.</w:t>
                      </w:r>
                    </w:p>
                  </w:txbxContent>
                </v:textbox>
              </v:shape>
            </w:pict>
          </mc:Fallback>
        </mc:AlternateContent>
      </w:r>
      <w:r w:rsidR="00CB652D" w:rsidRPr="000151F6">
        <w:t>Quand quelqu’un clique sur le bouton « </w:t>
      </w:r>
      <w:r w:rsidR="00CB652D" w:rsidRPr="000151F6">
        <w:rPr>
          <w:rStyle w:val="CGrasItalique"/>
        </w:rPr>
        <w:t>ajouter</w:t>
      </w:r>
      <w:r w:rsidR="00CB652D" w:rsidRPr="000151F6">
        <w:t xml:space="preserve"> » du modal d’ajout d’annonce, </w:t>
      </w:r>
      <w:r w:rsidR="00650434" w:rsidRPr="000151F6">
        <w:t xml:space="preserve">si le formulaire est </w:t>
      </w:r>
      <w:r w:rsidR="005F39F8" w:rsidRPr="000151F6">
        <w:t>correctement</w:t>
      </w:r>
      <w:r w:rsidR="005F39F8" w:rsidRPr="000151F6">
        <w:t xml:space="preserve"> </w:t>
      </w:r>
      <w:r w:rsidR="00650434" w:rsidRPr="000151F6">
        <w:t>rempli, la méthode actionAddAnnonce sera appelé</w:t>
      </w:r>
      <w:r w:rsidR="000151F6">
        <w:t xml:space="preserve"> à l’aide du code HTML suivant :</w:t>
      </w:r>
    </w:p>
    <w:p w14:paraId="29F2E8DF" w14:textId="4E8DFA84" w:rsidR="00430FFB" w:rsidRPr="00430FFB" w:rsidRDefault="00430FFB" w:rsidP="00430FFB">
      <w:pPr>
        <w:pStyle w:val="PCode"/>
        <w:rPr>
          <w:lang w:val="en-US"/>
        </w:rPr>
      </w:pPr>
      <w:r w:rsidRPr="00430FFB">
        <w:rPr>
          <w:lang w:val="en-US"/>
        </w:rPr>
        <w:t>&lt;!-- Modal --&gt;</w:t>
      </w:r>
    </w:p>
    <w:p w14:paraId="66DC8B46" w14:textId="3E78F514" w:rsidR="00430FFB" w:rsidRPr="00430FFB" w:rsidRDefault="00430FFB" w:rsidP="00430FFB">
      <w:pPr>
        <w:pStyle w:val="PCode"/>
        <w:rPr>
          <w:lang w:val="en-US"/>
        </w:rPr>
      </w:pPr>
      <w:r w:rsidRPr="00430FFB">
        <w:rPr>
          <w:lang w:val="en-US"/>
        </w:rPr>
        <w:t>&lt;div class="ui tiny basic modal" id="modalAddAnnonce"&gt;</w:t>
      </w:r>
    </w:p>
    <w:p w14:paraId="35D7FB95" w14:textId="75B05B26" w:rsidR="00430FFB" w:rsidRPr="00430FFB" w:rsidRDefault="00430FFB" w:rsidP="00430FFB">
      <w:pPr>
        <w:pStyle w:val="PCode"/>
        <w:rPr>
          <w:lang w:val="en-US"/>
        </w:rPr>
      </w:pPr>
      <w:r w:rsidRPr="00430FFB">
        <w:rPr>
          <w:lang w:val="en-US"/>
        </w:rPr>
        <w:t xml:space="preserve">    &lt;div class="ui icon header"&gt;</w:t>
      </w:r>
    </w:p>
    <w:p w14:paraId="39DB6656" w14:textId="57B5C0B0" w:rsidR="00430FFB" w:rsidRPr="00430FFB" w:rsidRDefault="00743B95" w:rsidP="00430FFB">
      <w:pPr>
        <w:pStyle w:val="PCode"/>
        <w:rPr>
          <w:lang w:val="en-US"/>
        </w:rPr>
      </w:pPr>
      <w:r>
        <mc:AlternateContent>
          <mc:Choice Requires="wps">
            <w:drawing>
              <wp:anchor distT="0" distB="0" distL="114300" distR="114300" simplePos="0" relativeHeight="251671552" behindDoc="0" locked="0" layoutInCell="1" allowOverlap="1" wp14:anchorId="03C1941C" wp14:editId="59148582">
                <wp:simplePos x="0" y="0"/>
                <wp:positionH relativeFrom="column">
                  <wp:posOffset>2993026</wp:posOffset>
                </wp:positionH>
                <wp:positionV relativeFrom="paragraph">
                  <wp:posOffset>5534</wp:posOffset>
                </wp:positionV>
                <wp:extent cx="1788614" cy="714828"/>
                <wp:effectExtent l="38100" t="0" r="21590" b="66675"/>
                <wp:wrapNone/>
                <wp:docPr id="30" name="Connecteur droit avec flèche 30"/>
                <wp:cNvGraphicFramePr/>
                <a:graphic xmlns:a="http://schemas.openxmlformats.org/drawingml/2006/main">
                  <a:graphicData uri="http://schemas.microsoft.com/office/word/2010/wordprocessingShape">
                    <wps:wsp>
                      <wps:cNvCnPr/>
                      <wps:spPr>
                        <a:xfrm flipH="1">
                          <a:off x="0" y="0"/>
                          <a:ext cx="1788614" cy="71482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85B9A" id="Connecteur droit avec flèche 30" o:spid="_x0000_s1026" type="#_x0000_t32" style="position:absolute;margin-left:235.65pt;margin-top:.45pt;width:140.85pt;height:56.3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" strokecolor="#ed7d31 [3205]" strokeweight="1.5pt">
                <v:stroke endarrow="block" joinstyle="miter"/>
              </v:shape>
            </w:pict>
          </mc:Fallback>
        </mc:AlternateContent>
      </w:r>
      <w:r w:rsidR="00430FFB" w:rsidRPr="00430FFB">
        <w:rPr>
          <w:lang w:val="en-US"/>
        </w:rPr>
        <w:t xml:space="preserve">        &lt;i class="archive icon"&gt;&lt;/i&gt;</w:t>
      </w:r>
    </w:p>
    <w:p w14:paraId="30F1B79A" w14:textId="589EA8F4" w:rsidR="00430FFB" w:rsidRDefault="00430FFB" w:rsidP="00430FFB">
      <w:pPr>
        <w:pStyle w:val="PCode"/>
      </w:pPr>
      <w:r w:rsidRPr="00430FFB">
        <w:rPr>
          <w:lang w:val="en-US"/>
        </w:rPr>
        <w:t xml:space="preserve">        </w:t>
      </w:r>
      <w:r>
        <w:t>Nouvelle annonce</w:t>
      </w:r>
    </w:p>
    <w:p w14:paraId="441D57ED" w14:textId="5F49C33B" w:rsidR="00430FFB" w:rsidRDefault="00430FFB" w:rsidP="00430FFB">
      <w:pPr>
        <w:pStyle w:val="PCode"/>
      </w:pPr>
      <w:r>
        <w:t xml:space="preserve">    &lt;/div&gt;</w:t>
      </w:r>
    </w:p>
    <w:p w14:paraId="34C2F5CA" w14:textId="7FBA9D51" w:rsidR="00430FFB" w:rsidRDefault="00430FFB" w:rsidP="00430FFB">
      <w:pPr>
        <w:pStyle w:val="PCode"/>
      </w:pPr>
      <w:r>
        <w:t xml:space="preserve">    &lt;div class="scrolling  content"&gt;</w:t>
      </w:r>
    </w:p>
    <w:p w14:paraId="365C264B" w14:textId="15542255" w:rsidR="00430FFB" w:rsidRDefault="00430FFB" w:rsidP="00430FFB">
      <w:pPr>
        <w:pStyle w:val="PCode"/>
      </w:pPr>
    </w:p>
    <w:p w14:paraId="0835D1E8" w14:textId="1776FDA2" w:rsidR="00430FFB" w:rsidRDefault="00430FFB" w:rsidP="00430FFB">
      <w:pPr>
        <w:pStyle w:val="PCode"/>
      </w:pPr>
      <w:r>
        <w:t xml:space="preserve">        &lt;form action="javascript:actionAddAnnonce()" enctype="multipart/form-data"&gt;</w:t>
      </w:r>
    </w:p>
    <w:p w14:paraId="13C26FC6" w14:textId="660C58C3" w:rsidR="00430FFB" w:rsidRDefault="00430FFB" w:rsidP="00430FFB">
      <w:pPr>
        <w:pStyle w:val="PCode"/>
      </w:pPr>
      <w:r>
        <w:lastRenderedPageBreak/>
        <w:t xml:space="preserve">            &lt;!-- créer un groupe --&gt;</w:t>
      </w:r>
    </w:p>
    <w:p w14:paraId="2546C524" w14:textId="572A73FD" w:rsidR="00430FFB" w:rsidRPr="00430FFB" w:rsidRDefault="00430FFB" w:rsidP="00430FFB">
      <w:pPr>
        <w:pStyle w:val="PCode"/>
        <w:rPr>
          <w:lang w:val="en-US"/>
        </w:rPr>
      </w:pPr>
      <w:r w:rsidRPr="005F39F8">
        <w:t xml:space="preserve">            </w:t>
      </w:r>
      <w:r w:rsidRPr="00430FFB">
        <w:rPr>
          <w:lang w:val="en-US"/>
        </w:rPr>
        <w:t>&lt;div class="form-group row"&gt;</w:t>
      </w:r>
    </w:p>
    <w:p w14:paraId="2705B120" w14:textId="44A71057" w:rsidR="00430FFB" w:rsidRPr="00430FFB" w:rsidRDefault="00430FFB" w:rsidP="00430FFB">
      <w:pPr>
        <w:pStyle w:val="PCode"/>
        <w:rPr>
          <w:lang w:val="en-US"/>
        </w:rPr>
      </w:pPr>
      <w:r w:rsidRPr="00430FFB">
        <w:rPr>
          <w:lang w:val="en-US"/>
        </w:rPr>
        <w:t xml:space="preserve">                &lt;div class="col-sm-6 mb-3 mb-sm-0"&gt;</w:t>
      </w:r>
    </w:p>
    <w:p w14:paraId="702E4A52" w14:textId="582D5BA5" w:rsidR="00430FFB" w:rsidRDefault="00430FFB" w:rsidP="00430FFB">
      <w:pPr>
        <w:pStyle w:val="PCode"/>
      </w:pPr>
      <w:r w:rsidRPr="00430FFB">
        <w:rPr>
          <w:lang w:val="en-US"/>
        </w:rPr>
        <w:t xml:space="preserve">                    </w:t>
      </w:r>
      <w:r>
        <w:t>&lt;label for="titre"&gt;Titre&lt;/label&gt;</w:t>
      </w:r>
    </w:p>
    <w:p w14:paraId="3AE61FDB" w14:textId="77777777" w:rsidR="00430FFB" w:rsidRDefault="00430FFB" w:rsidP="00430FFB">
      <w:pPr>
        <w:pStyle w:val="PCode"/>
      </w:pPr>
      <w:r>
        <w:t xml:space="preserve">                    &lt;!-- champ texte qui devra contenir le titre de l'annonce --&gt;</w:t>
      </w:r>
    </w:p>
    <w:p w14:paraId="2960D5F9" w14:textId="77777777" w:rsidR="00430FFB" w:rsidRPr="00430FFB" w:rsidRDefault="00430FFB" w:rsidP="00430FFB">
      <w:pPr>
        <w:pStyle w:val="PCode"/>
        <w:rPr>
          <w:lang w:val="en-US"/>
        </w:rPr>
      </w:pPr>
      <w:r>
        <w:t xml:space="preserve">                    </w:t>
      </w:r>
      <w:r w:rsidRPr="00430FFB">
        <w:rPr>
          <w:lang w:val="en-US"/>
        </w:rPr>
        <w:t>&lt;input type="text" class="form-control" id="titre" aria-describedby="emailHelp"</w:t>
      </w:r>
    </w:p>
    <w:p w14:paraId="02FD7AE4" w14:textId="77777777" w:rsidR="00430FFB" w:rsidRPr="00430FFB" w:rsidRDefault="00430FFB" w:rsidP="00430FFB">
      <w:pPr>
        <w:pStyle w:val="PCode"/>
        <w:rPr>
          <w:lang w:val="en-US"/>
        </w:rPr>
      </w:pPr>
      <w:r w:rsidRPr="00430FFB">
        <w:rPr>
          <w:lang w:val="en-US"/>
        </w:rPr>
        <w:t xml:space="preserve">                           placeholder="Titre" maxlength="100" required/&gt;</w:t>
      </w:r>
    </w:p>
    <w:p w14:paraId="5160309A" w14:textId="77777777" w:rsidR="00430FFB" w:rsidRPr="00430FFB" w:rsidRDefault="00430FFB" w:rsidP="00430FFB">
      <w:pPr>
        <w:pStyle w:val="PCode"/>
        <w:rPr>
          <w:lang w:val="en-US"/>
        </w:rPr>
      </w:pPr>
      <w:r w:rsidRPr="00430FFB">
        <w:rPr>
          <w:lang w:val="en-US"/>
        </w:rPr>
        <w:t xml:space="preserve">                &lt;/div&gt;</w:t>
      </w:r>
    </w:p>
    <w:p w14:paraId="074FCEAF" w14:textId="52E3FCFC" w:rsidR="00430FFB" w:rsidRPr="00430FFB" w:rsidRDefault="00430FFB" w:rsidP="00430FFB">
      <w:pPr>
        <w:pStyle w:val="PCode"/>
        <w:rPr>
          <w:lang w:val="en-US"/>
        </w:rPr>
      </w:pPr>
      <w:r w:rsidRPr="00430FFB">
        <w:rPr>
          <w:lang w:val="en-US"/>
        </w:rPr>
        <w:t xml:space="preserve">                &lt;div class="col-sm-6 mb-3 mb-sm-0"&gt;</w:t>
      </w:r>
    </w:p>
    <w:p w14:paraId="1BB8D63C" w14:textId="77777777" w:rsidR="00430FFB" w:rsidRDefault="00430FFB" w:rsidP="00430FFB">
      <w:pPr>
        <w:pStyle w:val="PCode"/>
      </w:pPr>
      <w:r w:rsidRPr="00430FFB">
        <w:rPr>
          <w:lang w:val="en-US"/>
        </w:rPr>
        <w:t xml:space="preserve">                    </w:t>
      </w:r>
      <w:r>
        <w:t>&lt;!-- créer un groupe --&gt;</w:t>
      </w:r>
    </w:p>
    <w:p w14:paraId="1CFF7A4A" w14:textId="77777777" w:rsidR="00430FFB" w:rsidRDefault="00430FFB" w:rsidP="00430FFB">
      <w:pPr>
        <w:pStyle w:val="PCode"/>
      </w:pPr>
      <w:r>
        <w:t xml:space="preserve">                    &lt;div class="form-group mb-4"&gt;</w:t>
      </w:r>
    </w:p>
    <w:p w14:paraId="653266C3" w14:textId="6837106A" w:rsidR="00430FFB" w:rsidRDefault="00430FFB" w:rsidP="00430FFB">
      <w:pPr>
        <w:pStyle w:val="PCode"/>
      </w:pPr>
      <w:r>
        <w:t xml:space="preserve">                        &lt;label for="prix"&gt;Prix&lt;/label&gt;</w:t>
      </w:r>
    </w:p>
    <w:p w14:paraId="599D25C6" w14:textId="77777777" w:rsidR="00430FFB" w:rsidRDefault="00430FFB" w:rsidP="00430FFB">
      <w:pPr>
        <w:pStyle w:val="PCode"/>
      </w:pPr>
      <w:r>
        <w:t xml:space="preserve">                        &lt;!-- champ nombre qui devra contenir le prix de l'annonce --&gt;</w:t>
      </w:r>
    </w:p>
    <w:p w14:paraId="7CBEFC16" w14:textId="77777777" w:rsidR="00430FFB" w:rsidRPr="00430FFB" w:rsidRDefault="00430FFB" w:rsidP="00430FFB">
      <w:pPr>
        <w:pStyle w:val="PCode"/>
        <w:rPr>
          <w:lang w:val="en-US"/>
        </w:rPr>
      </w:pPr>
      <w:r>
        <w:t xml:space="preserve">                        </w:t>
      </w:r>
      <w:r w:rsidRPr="00430FFB">
        <w:rPr>
          <w:lang w:val="en-US"/>
        </w:rPr>
        <w:t>&lt;input type="number" id="prix" class="form-control" placeholder="Prix" required/&gt;</w:t>
      </w:r>
    </w:p>
    <w:p w14:paraId="45D9CC0E" w14:textId="77777777" w:rsidR="00430FFB" w:rsidRDefault="00430FFB" w:rsidP="00430FFB">
      <w:pPr>
        <w:pStyle w:val="PCode"/>
      </w:pPr>
      <w:r w:rsidRPr="00430FFB">
        <w:rPr>
          <w:lang w:val="en-US"/>
        </w:rPr>
        <w:t xml:space="preserve">                    </w:t>
      </w:r>
      <w:r>
        <w:t>&lt;/div&gt;</w:t>
      </w:r>
    </w:p>
    <w:p w14:paraId="4F761CDC" w14:textId="77777777" w:rsidR="00430FFB" w:rsidRDefault="00430FFB" w:rsidP="00430FFB">
      <w:pPr>
        <w:pStyle w:val="PCode"/>
      </w:pPr>
      <w:r>
        <w:t xml:space="preserve">                &lt;/div&gt;</w:t>
      </w:r>
    </w:p>
    <w:p w14:paraId="6DEDF3F1" w14:textId="2C5D892C" w:rsidR="00430FFB" w:rsidRDefault="00430FFB" w:rsidP="00430FFB">
      <w:pPr>
        <w:pStyle w:val="PCode"/>
      </w:pPr>
      <w:r>
        <w:t xml:space="preserve">            &lt;/div&gt;</w:t>
      </w:r>
    </w:p>
    <w:p w14:paraId="5CB45F48" w14:textId="77777777" w:rsidR="00430FFB" w:rsidRDefault="00430FFB" w:rsidP="00430FFB">
      <w:pPr>
        <w:pStyle w:val="PCode"/>
      </w:pPr>
      <w:r>
        <w:t xml:space="preserve">            &lt;!-- créer un groupe --&gt;</w:t>
      </w:r>
    </w:p>
    <w:p w14:paraId="0EB83B61" w14:textId="77777777" w:rsidR="00430FFB" w:rsidRPr="00430FFB" w:rsidRDefault="00430FFB" w:rsidP="00430FFB">
      <w:pPr>
        <w:pStyle w:val="PCode"/>
        <w:rPr>
          <w:lang w:val="en-US"/>
        </w:rPr>
      </w:pPr>
      <w:r>
        <w:t xml:space="preserve">            </w:t>
      </w:r>
      <w:r w:rsidRPr="00430FFB">
        <w:rPr>
          <w:lang w:val="en-US"/>
        </w:rPr>
        <w:t>&lt;div class="form-group mb-4"&gt;</w:t>
      </w:r>
    </w:p>
    <w:p w14:paraId="1746F05A" w14:textId="428F4648" w:rsidR="00430FFB" w:rsidRDefault="00430FFB" w:rsidP="00430FFB">
      <w:pPr>
        <w:pStyle w:val="PCode"/>
      </w:pPr>
      <w:r w:rsidRPr="00430FFB">
        <w:rPr>
          <w:lang w:val="en-US"/>
        </w:rPr>
        <w:t xml:space="preserve">                </w:t>
      </w:r>
      <w:r>
        <w:t>&lt;label for="description"&gt;Description&lt;/label&gt;</w:t>
      </w:r>
    </w:p>
    <w:p w14:paraId="177F6DBC" w14:textId="77777777" w:rsidR="00430FFB" w:rsidRDefault="00430FFB" w:rsidP="00430FFB">
      <w:pPr>
        <w:pStyle w:val="PCode"/>
      </w:pPr>
      <w:r>
        <w:t xml:space="preserve">                &lt;!-- champ texte qui devra contenir la description de l'annonce --&gt;</w:t>
      </w:r>
    </w:p>
    <w:p w14:paraId="0EA19240" w14:textId="77777777" w:rsidR="00430FFB" w:rsidRPr="00430FFB" w:rsidRDefault="00430FFB" w:rsidP="00430FFB">
      <w:pPr>
        <w:pStyle w:val="PCode"/>
        <w:rPr>
          <w:lang w:val="en-US"/>
        </w:rPr>
      </w:pPr>
      <w:r>
        <w:t xml:space="preserve">                </w:t>
      </w:r>
      <w:r w:rsidRPr="00430FFB">
        <w:rPr>
          <w:lang w:val="en-US"/>
        </w:rPr>
        <w:t>&lt;textarea id="description" class="form-control" maxlength="500" required</w:t>
      </w:r>
    </w:p>
    <w:p w14:paraId="677469A1" w14:textId="77777777" w:rsidR="00430FFB" w:rsidRDefault="00430FFB" w:rsidP="00430FFB">
      <w:pPr>
        <w:pStyle w:val="PCode"/>
      </w:pPr>
      <w:r w:rsidRPr="00430FFB">
        <w:rPr>
          <w:lang w:val="en-US"/>
        </w:rPr>
        <w:t xml:space="preserve">                          </w:t>
      </w:r>
      <w:r>
        <w:t>placeholder="Description"&gt;&lt;/textarea&gt;</w:t>
      </w:r>
    </w:p>
    <w:p w14:paraId="78053128" w14:textId="77777777" w:rsidR="00430FFB" w:rsidRDefault="00430FFB" w:rsidP="00430FFB">
      <w:pPr>
        <w:pStyle w:val="PCode"/>
      </w:pPr>
      <w:r>
        <w:t xml:space="preserve">            &lt;/div&gt;     &lt;!-- créer un groupe --&gt;</w:t>
      </w:r>
    </w:p>
    <w:p w14:paraId="7A3BCC68" w14:textId="77777777" w:rsidR="00430FFB" w:rsidRPr="00430FFB" w:rsidRDefault="00430FFB" w:rsidP="00430FFB">
      <w:pPr>
        <w:pStyle w:val="PCode"/>
        <w:rPr>
          <w:lang w:val="en-US"/>
        </w:rPr>
      </w:pPr>
      <w:r>
        <w:t xml:space="preserve">            </w:t>
      </w:r>
      <w:r w:rsidRPr="00430FFB">
        <w:rPr>
          <w:lang w:val="en-US"/>
        </w:rPr>
        <w:t>&lt;div class="form-group mb-4"&gt;</w:t>
      </w:r>
    </w:p>
    <w:p w14:paraId="01EF0894" w14:textId="2E22C3ED" w:rsidR="00430FFB" w:rsidRDefault="00430FFB" w:rsidP="00430FFB">
      <w:pPr>
        <w:pStyle w:val="PCode"/>
      </w:pPr>
      <w:r w:rsidRPr="00430FFB">
        <w:rPr>
          <w:lang w:val="en-US"/>
        </w:rPr>
        <w:t xml:space="preserve">                </w:t>
      </w:r>
      <w:r>
        <w:t>&lt;label for="etat"&gt;État&lt;/label&gt;</w:t>
      </w:r>
    </w:p>
    <w:p w14:paraId="198C4366" w14:textId="4342AB9A" w:rsidR="00430FFB" w:rsidRDefault="00430FFB" w:rsidP="00430FFB">
      <w:pPr>
        <w:pStyle w:val="PCode"/>
      </w:pPr>
      <w:r>
        <w:t xml:space="preserve">                &lt;!-- champ texte qui devra contenir le mot de passe de l'utilisateur --&gt;</w:t>
      </w:r>
    </w:p>
    <w:p w14:paraId="3502636B" w14:textId="77777777" w:rsidR="00430FFB" w:rsidRPr="00430FFB" w:rsidRDefault="00430FFB" w:rsidP="00430FFB">
      <w:pPr>
        <w:pStyle w:val="PCode"/>
        <w:rPr>
          <w:lang w:val="en-US"/>
        </w:rPr>
      </w:pPr>
      <w:r w:rsidRPr="005F39F8">
        <w:t xml:space="preserve">                </w:t>
      </w:r>
      <w:r w:rsidRPr="00430FFB">
        <w:rPr>
          <w:lang w:val="en-US"/>
        </w:rPr>
        <w:t>&lt;select class="form-control" id="etat"&gt;</w:t>
      </w:r>
    </w:p>
    <w:p w14:paraId="37ACBEA9" w14:textId="77777777" w:rsidR="00430FFB" w:rsidRDefault="00430FFB" w:rsidP="00430FFB">
      <w:pPr>
        <w:pStyle w:val="PCode"/>
      </w:pPr>
      <w:r w:rsidRPr="00430FFB">
        <w:rPr>
          <w:lang w:val="en-US"/>
        </w:rPr>
        <w:t xml:space="preserve">                    </w:t>
      </w:r>
      <w:r>
        <w:t>&lt;option value="1"&gt;Neuf&lt;/option&gt;</w:t>
      </w:r>
    </w:p>
    <w:p w14:paraId="791B3B79" w14:textId="77777777" w:rsidR="00430FFB" w:rsidRDefault="00430FFB" w:rsidP="00430FFB">
      <w:pPr>
        <w:pStyle w:val="PCode"/>
      </w:pPr>
      <w:r>
        <w:t xml:space="preserve">                    &lt;option value="2"&gt;D'occation - comme neuf&lt;/option&gt;</w:t>
      </w:r>
    </w:p>
    <w:p w14:paraId="24C5883F" w14:textId="77777777" w:rsidR="00430FFB" w:rsidRDefault="00430FFB" w:rsidP="00430FFB">
      <w:pPr>
        <w:pStyle w:val="PCode"/>
      </w:pPr>
      <w:r>
        <w:t xml:space="preserve">                    &lt;option value="3"&gt;D'occation - bon état&lt;/option&gt;</w:t>
      </w:r>
    </w:p>
    <w:p w14:paraId="490892F5" w14:textId="77777777" w:rsidR="00430FFB" w:rsidRDefault="00430FFB" w:rsidP="00430FFB">
      <w:pPr>
        <w:pStyle w:val="PCode"/>
      </w:pPr>
      <w:r>
        <w:t xml:space="preserve">                    &lt;option value="3"&gt;D'occation - assez bon état&lt;/option&gt;</w:t>
      </w:r>
    </w:p>
    <w:p w14:paraId="6FC2D145" w14:textId="73F42B7D" w:rsidR="00430FFB" w:rsidRDefault="00430FFB" w:rsidP="00430FFB">
      <w:pPr>
        <w:pStyle w:val="PCode"/>
      </w:pPr>
      <w:r>
        <w:t xml:space="preserve">                &lt;/select&gt;</w:t>
      </w:r>
    </w:p>
    <w:p w14:paraId="28B732DF" w14:textId="4BCDBB03" w:rsidR="00430FFB" w:rsidRDefault="00430FFB" w:rsidP="00430FFB">
      <w:pPr>
        <w:pStyle w:val="PCode"/>
      </w:pPr>
      <w:r>
        <w:t xml:space="preserve">            &lt;/div&gt;</w:t>
      </w:r>
    </w:p>
    <w:p w14:paraId="17275AEC" w14:textId="77777777" w:rsidR="00430FFB" w:rsidRDefault="00430FFB" w:rsidP="00430FFB">
      <w:pPr>
        <w:pStyle w:val="PCode"/>
      </w:pPr>
      <w:r>
        <w:t xml:space="preserve">            &lt;!-- créer un groupe --&gt;</w:t>
      </w:r>
    </w:p>
    <w:p w14:paraId="5BD7D544" w14:textId="77777777" w:rsidR="00430FFB" w:rsidRPr="00430FFB" w:rsidRDefault="00430FFB" w:rsidP="00430FFB">
      <w:pPr>
        <w:pStyle w:val="PCode"/>
        <w:rPr>
          <w:lang w:val="en-US"/>
        </w:rPr>
      </w:pPr>
      <w:r>
        <w:t xml:space="preserve">            </w:t>
      </w:r>
      <w:r w:rsidRPr="00430FFB">
        <w:rPr>
          <w:lang w:val="en-US"/>
        </w:rPr>
        <w:t>&lt;div class="form-group mb-4"&gt;</w:t>
      </w:r>
    </w:p>
    <w:p w14:paraId="021D8120" w14:textId="77777777" w:rsidR="00430FFB" w:rsidRPr="00430FFB" w:rsidRDefault="00430FFB" w:rsidP="00430FFB">
      <w:pPr>
        <w:pStyle w:val="PCode"/>
        <w:rPr>
          <w:lang w:val="en-US"/>
        </w:rPr>
      </w:pPr>
      <w:r w:rsidRPr="00430FFB">
        <w:rPr>
          <w:lang w:val="en-US"/>
        </w:rPr>
        <w:t xml:space="preserve">                &lt;input type="file"</w:t>
      </w:r>
    </w:p>
    <w:p w14:paraId="40EF5FEC" w14:textId="77777777" w:rsidR="00430FFB" w:rsidRPr="00430FFB" w:rsidRDefault="00430FFB" w:rsidP="00430FFB">
      <w:pPr>
        <w:pStyle w:val="PCode"/>
        <w:rPr>
          <w:lang w:val="en-US"/>
        </w:rPr>
      </w:pPr>
      <w:r w:rsidRPr="00430FFB">
        <w:rPr>
          <w:lang w:val="en-US"/>
        </w:rPr>
        <w:t xml:space="preserve">                       name="images"</w:t>
      </w:r>
    </w:p>
    <w:p w14:paraId="3A3FBC86" w14:textId="77777777" w:rsidR="00430FFB" w:rsidRPr="00430FFB" w:rsidRDefault="00430FFB" w:rsidP="00430FFB">
      <w:pPr>
        <w:pStyle w:val="PCode"/>
        <w:rPr>
          <w:lang w:val="en-US"/>
        </w:rPr>
      </w:pPr>
      <w:r w:rsidRPr="00430FFB">
        <w:rPr>
          <w:lang w:val="en-US"/>
        </w:rPr>
        <w:t xml:space="preserve">                       id="images"</w:t>
      </w:r>
    </w:p>
    <w:p w14:paraId="3A303EB7" w14:textId="77777777" w:rsidR="00430FFB" w:rsidRPr="00430FFB" w:rsidRDefault="00430FFB" w:rsidP="00430FFB">
      <w:pPr>
        <w:pStyle w:val="PCode"/>
        <w:rPr>
          <w:lang w:val="en-US"/>
        </w:rPr>
      </w:pPr>
      <w:r w:rsidRPr="00430FFB">
        <w:rPr>
          <w:lang w:val="en-US"/>
        </w:rPr>
        <w:t xml:space="preserve">                       hidden</w:t>
      </w:r>
    </w:p>
    <w:p w14:paraId="67E2CABE" w14:textId="77777777" w:rsidR="00430FFB" w:rsidRPr="00430FFB" w:rsidRDefault="00430FFB" w:rsidP="00430FFB">
      <w:pPr>
        <w:pStyle w:val="PCode"/>
        <w:rPr>
          <w:lang w:val="en-US"/>
        </w:rPr>
      </w:pPr>
      <w:r w:rsidRPr="00430FFB">
        <w:rPr>
          <w:lang w:val="en-US"/>
        </w:rPr>
        <w:t xml:space="preserve">                       accept="image/x-png,image/gif,image/jpeg"</w:t>
      </w:r>
    </w:p>
    <w:p w14:paraId="0288DA2E" w14:textId="77777777" w:rsidR="00430FFB" w:rsidRPr="00430FFB" w:rsidRDefault="00430FFB" w:rsidP="00430FFB">
      <w:pPr>
        <w:pStyle w:val="PCode"/>
        <w:rPr>
          <w:lang w:val="en-US"/>
        </w:rPr>
      </w:pPr>
      <w:r w:rsidRPr="00430FFB">
        <w:rPr>
          <w:lang w:val="en-US"/>
        </w:rPr>
        <w:t xml:space="preserve">                       multiple</w:t>
      </w:r>
    </w:p>
    <w:p w14:paraId="5726D38D" w14:textId="77777777" w:rsidR="00430FFB" w:rsidRPr="00430FFB" w:rsidRDefault="00430FFB" w:rsidP="00430FFB">
      <w:pPr>
        <w:pStyle w:val="PCode"/>
        <w:rPr>
          <w:lang w:val="en-US"/>
        </w:rPr>
      </w:pPr>
      <w:r w:rsidRPr="00430FFB">
        <w:rPr>
          <w:lang w:val="en-US"/>
        </w:rPr>
        <w:t xml:space="preserve">                       class="file"</w:t>
      </w:r>
    </w:p>
    <w:p w14:paraId="078EB4F3" w14:textId="77777777" w:rsidR="00430FFB" w:rsidRPr="00430FFB" w:rsidRDefault="00430FFB" w:rsidP="00430FFB">
      <w:pPr>
        <w:pStyle w:val="PCode"/>
        <w:rPr>
          <w:lang w:val="en-US"/>
        </w:rPr>
      </w:pPr>
      <w:r w:rsidRPr="00430FFB">
        <w:rPr>
          <w:lang w:val="en-US"/>
        </w:rPr>
        <w:t xml:space="preserve">                /&gt;</w:t>
      </w:r>
    </w:p>
    <w:p w14:paraId="08C087E7" w14:textId="77777777" w:rsidR="00430FFB" w:rsidRPr="00430FFB" w:rsidRDefault="00430FFB" w:rsidP="00430FFB">
      <w:pPr>
        <w:pStyle w:val="PCode"/>
        <w:rPr>
          <w:lang w:val="en-US"/>
        </w:rPr>
      </w:pPr>
      <w:r w:rsidRPr="00430FFB">
        <w:rPr>
          <w:lang w:val="en-US"/>
        </w:rPr>
        <w:t xml:space="preserve">                &lt;label for="browseImages"&gt;Images&lt;/label&gt;</w:t>
      </w:r>
    </w:p>
    <w:p w14:paraId="5D2A502E" w14:textId="77777777" w:rsidR="00430FFB" w:rsidRPr="00430FFB" w:rsidRDefault="00430FFB" w:rsidP="00430FFB">
      <w:pPr>
        <w:pStyle w:val="PCode"/>
        <w:rPr>
          <w:lang w:val="en-US"/>
        </w:rPr>
      </w:pPr>
      <w:r w:rsidRPr="00430FFB">
        <w:rPr>
          <w:lang w:val="en-US"/>
        </w:rPr>
        <w:t xml:space="preserve">                &lt;div class="input-group mb-3"&gt;</w:t>
      </w:r>
    </w:p>
    <w:p w14:paraId="3B52D572" w14:textId="77777777" w:rsidR="00430FFB" w:rsidRPr="00430FFB" w:rsidRDefault="00430FFB" w:rsidP="00430FFB">
      <w:pPr>
        <w:pStyle w:val="PCode"/>
        <w:rPr>
          <w:lang w:val="en-US"/>
        </w:rPr>
      </w:pPr>
      <w:r w:rsidRPr="00430FFB">
        <w:rPr>
          <w:lang w:val="en-US"/>
        </w:rPr>
        <w:t xml:space="preserve">                    &lt;div class="input-group-prepend"&gt;</w:t>
      </w:r>
    </w:p>
    <w:p w14:paraId="73D33CFE" w14:textId="77777777" w:rsidR="00430FFB" w:rsidRPr="00430FFB" w:rsidRDefault="00430FFB" w:rsidP="00430FFB">
      <w:pPr>
        <w:pStyle w:val="PCode"/>
        <w:rPr>
          <w:lang w:val="en-US"/>
        </w:rPr>
      </w:pPr>
      <w:r w:rsidRPr="00430FFB">
        <w:rPr>
          <w:lang w:val="en-US"/>
        </w:rPr>
        <w:t xml:space="preserve">                        &lt;span class="input-group-text" id="basic-addon1"&gt;&lt;i class="fas fa-paperclip"&gt;&lt;/i&gt;&lt;/span&gt;</w:t>
      </w:r>
    </w:p>
    <w:p w14:paraId="09D7E087" w14:textId="77777777" w:rsidR="00430FFB" w:rsidRPr="00430FFB" w:rsidRDefault="00430FFB" w:rsidP="00430FFB">
      <w:pPr>
        <w:pStyle w:val="PCode"/>
        <w:rPr>
          <w:lang w:val="en-US"/>
        </w:rPr>
      </w:pPr>
      <w:r w:rsidRPr="00430FFB">
        <w:rPr>
          <w:lang w:val="en-US"/>
        </w:rPr>
        <w:t xml:space="preserve">                    &lt;/div&gt;</w:t>
      </w:r>
    </w:p>
    <w:p w14:paraId="39CD3F16" w14:textId="77777777" w:rsidR="00430FFB" w:rsidRPr="00430FFB" w:rsidRDefault="00430FFB" w:rsidP="00430FFB">
      <w:pPr>
        <w:pStyle w:val="PCode"/>
        <w:rPr>
          <w:lang w:val="en-US"/>
        </w:rPr>
      </w:pPr>
      <w:r w:rsidRPr="00430FFB">
        <w:rPr>
          <w:lang w:val="en-US"/>
        </w:rPr>
        <w:t xml:space="preserve">                    &lt;input type="text"</w:t>
      </w:r>
    </w:p>
    <w:p w14:paraId="11F9F0A2" w14:textId="77777777" w:rsidR="00430FFB" w:rsidRPr="00430FFB" w:rsidRDefault="00430FFB" w:rsidP="00430FFB">
      <w:pPr>
        <w:pStyle w:val="PCode"/>
        <w:rPr>
          <w:lang w:val="en-US"/>
        </w:rPr>
      </w:pPr>
      <w:r w:rsidRPr="00430FFB">
        <w:rPr>
          <w:lang w:val="en-US"/>
        </w:rPr>
        <w:t xml:space="preserve">                           class="form-control"</w:t>
      </w:r>
    </w:p>
    <w:p w14:paraId="3C912ED3" w14:textId="77777777" w:rsidR="00430FFB" w:rsidRDefault="00430FFB" w:rsidP="00430FFB">
      <w:pPr>
        <w:pStyle w:val="PCode"/>
      </w:pPr>
      <w:r w:rsidRPr="00430FFB">
        <w:rPr>
          <w:lang w:val="en-US"/>
        </w:rPr>
        <w:t xml:space="preserve">                           </w:t>
      </w:r>
      <w:r>
        <w:t>disabled</w:t>
      </w:r>
    </w:p>
    <w:p w14:paraId="28BE226E" w14:textId="77777777" w:rsidR="00430FFB" w:rsidRDefault="00430FFB" w:rsidP="00430FFB">
      <w:pPr>
        <w:pStyle w:val="PCode"/>
      </w:pPr>
      <w:r>
        <w:t xml:space="preserve">                           placeholder="Envoyer des images"</w:t>
      </w:r>
    </w:p>
    <w:p w14:paraId="213B9E45" w14:textId="77777777" w:rsidR="00430FFB" w:rsidRDefault="00430FFB" w:rsidP="00430FFB">
      <w:pPr>
        <w:pStyle w:val="PCode"/>
      </w:pPr>
      <w:r>
        <w:lastRenderedPageBreak/>
        <w:t xml:space="preserve">                           aria-label="Envoyer des images"</w:t>
      </w:r>
    </w:p>
    <w:p w14:paraId="07337B69" w14:textId="77777777" w:rsidR="00430FFB" w:rsidRPr="005F39F8" w:rsidRDefault="00430FFB" w:rsidP="00430FFB">
      <w:pPr>
        <w:pStyle w:val="PCode"/>
        <w:rPr>
          <w:lang w:val="en-US"/>
        </w:rPr>
      </w:pPr>
      <w:r>
        <w:t xml:space="preserve">                           </w:t>
      </w:r>
      <w:r w:rsidRPr="005F39F8">
        <w:rPr>
          <w:lang w:val="en-US"/>
        </w:rPr>
        <w:t>aria-describedby="basic-addon1"</w:t>
      </w:r>
    </w:p>
    <w:p w14:paraId="1BE58329" w14:textId="499C7CB5" w:rsidR="00430FFB" w:rsidRPr="005F39F8" w:rsidRDefault="00430FFB" w:rsidP="00430FFB">
      <w:pPr>
        <w:pStyle w:val="PCode"/>
        <w:rPr>
          <w:lang w:val="en-US"/>
        </w:rPr>
      </w:pPr>
      <w:r w:rsidRPr="005F39F8">
        <w:rPr>
          <w:lang w:val="en-US"/>
        </w:rPr>
        <w:t xml:space="preserve">                    /&gt;</w:t>
      </w:r>
    </w:p>
    <w:p w14:paraId="4EE573B7" w14:textId="77777777" w:rsidR="00430FFB" w:rsidRPr="00430FFB" w:rsidRDefault="00430FFB" w:rsidP="00430FFB">
      <w:pPr>
        <w:pStyle w:val="PCode"/>
        <w:rPr>
          <w:lang w:val="en-US"/>
        </w:rPr>
      </w:pPr>
      <w:r w:rsidRPr="00430FFB">
        <w:rPr>
          <w:lang w:val="en-US"/>
        </w:rPr>
        <w:t xml:space="preserve">                    &lt;div class="input-group-append"&gt;</w:t>
      </w:r>
    </w:p>
    <w:p w14:paraId="539519AF" w14:textId="77777777" w:rsidR="00430FFB" w:rsidRPr="00430FFB" w:rsidRDefault="00430FFB" w:rsidP="00430FFB">
      <w:pPr>
        <w:pStyle w:val="PCode"/>
        <w:rPr>
          <w:lang w:val="en-US"/>
        </w:rPr>
      </w:pPr>
      <w:r w:rsidRPr="00430FFB">
        <w:rPr>
          <w:lang w:val="en-US"/>
        </w:rPr>
        <w:t xml:space="preserve">                        &lt;button class="browse btn btn-primary"</w:t>
      </w:r>
    </w:p>
    <w:p w14:paraId="1A071F20" w14:textId="77777777" w:rsidR="00430FFB" w:rsidRPr="00430FFB" w:rsidRDefault="00430FFB" w:rsidP="00430FFB">
      <w:pPr>
        <w:pStyle w:val="PCode"/>
        <w:rPr>
          <w:lang w:val="en-US"/>
        </w:rPr>
      </w:pPr>
      <w:r w:rsidRPr="00430FFB">
        <w:rPr>
          <w:lang w:val="en-US"/>
        </w:rPr>
        <w:t xml:space="preserve">                                id="browseImages"</w:t>
      </w:r>
    </w:p>
    <w:p w14:paraId="1E41CC38" w14:textId="77777777" w:rsidR="00430FFB" w:rsidRPr="00430FFB" w:rsidRDefault="00430FFB" w:rsidP="00430FFB">
      <w:pPr>
        <w:pStyle w:val="PCode"/>
        <w:rPr>
          <w:lang w:val="en-US"/>
        </w:rPr>
      </w:pPr>
      <w:r w:rsidRPr="00430FFB">
        <w:rPr>
          <w:lang w:val="en-US"/>
        </w:rPr>
        <w:t xml:space="preserve">                                type="button"&gt;</w:t>
      </w:r>
    </w:p>
    <w:p w14:paraId="5D443FA8" w14:textId="77777777" w:rsidR="00430FFB" w:rsidRPr="00430FFB" w:rsidRDefault="00430FFB" w:rsidP="00430FFB">
      <w:pPr>
        <w:pStyle w:val="PCode"/>
        <w:rPr>
          <w:lang w:val="en-US"/>
        </w:rPr>
      </w:pPr>
      <w:r w:rsidRPr="00430FFB">
        <w:rPr>
          <w:lang w:val="en-US"/>
        </w:rPr>
        <w:t xml:space="preserve">                            &lt;i class="fas fa-search"&gt;&lt;/i&gt;&amp;nbsp;</w:t>
      </w:r>
    </w:p>
    <w:p w14:paraId="1E4AFC88" w14:textId="77777777" w:rsidR="00430FFB" w:rsidRPr="00430FFB" w:rsidRDefault="00430FFB" w:rsidP="00430FFB">
      <w:pPr>
        <w:pStyle w:val="PCode"/>
        <w:rPr>
          <w:lang w:val="en-US"/>
        </w:rPr>
      </w:pPr>
      <w:r w:rsidRPr="00430FFB">
        <w:rPr>
          <w:lang w:val="en-US"/>
        </w:rPr>
        <w:t xml:space="preserve">                            Browse</w:t>
      </w:r>
    </w:p>
    <w:p w14:paraId="3DC6A17B" w14:textId="77777777" w:rsidR="00430FFB" w:rsidRPr="00430FFB" w:rsidRDefault="00430FFB" w:rsidP="00430FFB">
      <w:pPr>
        <w:pStyle w:val="PCode"/>
        <w:rPr>
          <w:lang w:val="en-US"/>
        </w:rPr>
      </w:pPr>
      <w:r w:rsidRPr="00430FFB">
        <w:rPr>
          <w:lang w:val="en-US"/>
        </w:rPr>
        <w:t xml:space="preserve">                        &lt;/button&gt;</w:t>
      </w:r>
    </w:p>
    <w:p w14:paraId="082DCEBE" w14:textId="77777777" w:rsidR="00430FFB" w:rsidRPr="00430FFB" w:rsidRDefault="00430FFB" w:rsidP="00430FFB">
      <w:pPr>
        <w:pStyle w:val="PCode"/>
        <w:rPr>
          <w:lang w:val="en-US"/>
        </w:rPr>
      </w:pPr>
      <w:r w:rsidRPr="00430FFB">
        <w:rPr>
          <w:lang w:val="en-US"/>
        </w:rPr>
        <w:t xml:space="preserve">                    &lt;/div&gt;</w:t>
      </w:r>
    </w:p>
    <w:p w14:paraId="60610771" w14:textId="77777777" w:rsidR="00430FFB" w:rsidRPr="00430FFB" w:rsidRDefault="00430FFB" w:rsidP="00430FFB">
      <w:pPr>
        <w:pStyle w:val="PCode"/>
        <w:rPr>
          <w:lang w:val="en-US"/>
        </w:rPr>
      </w:pPr>
      <w:r w:rsidRPr="00430FFB">
        <w:rPr>
          <w:lang w:val="en-US"/>
        </w:rPr>
        <w:t xml:space="preserve">                &lt;/div&gt;</w:t>
      </w:r>
    </w:p>
    <w:p w14:paraId="056771A4" w14:textId="77777777" w:rsidR="00430FFB" w:rsidRPr="00430FFB" w:rsidRDefault="00430FFB" w:rsidP="00430FFB">
      <w:pPr>
        <w:pStyle w:val="PCode"/>
        <w:rPr>
          <w:lang w:val="en-US"/>
        </w:rPr>
      </w:pPr>
      <w:r w:rsidRPr="00430FFB">
        <w:rPr>
          <w:lang w:val="en-US"/>
        </w:rPr>
        <w:t xml:space="preserve">                &lt;div class="row" id="imageListAddAnnonce"&gt;&lt;/div&gt;</w:t>
      </w:r>
    </w:p>
    <w:p w14:paraId="6B32F57B" w14:textId="5AAB67D1" w:rsidR="00430FFB" w:rsidRPr="00430FFB" w:rsidRDefault="00430FFB" w:rsidP="00430FFB">
      <w:pPr>
        <w:pStyle w:val="PCode"/>
        <w:rPr>
          <w:lang w:val="en-US"/>
        </w:rPr>
      </w:pPr>
      <w:r w:rsidRPr="00430FFB">
        <w:rPr>
          <w:lang w:val="en-US"/>
        </w:rPr>
        <w:t xml:space="preserve">            &lt;/div&gt;</w:t>
      </w:r>
    </w:p>
    <w:p w14:paraId="1D005FB4" w14:textId="77777777" w:rsidR="00430FFB" w:rsidRPr="00430FFB" w:rsidRDefault="00430FFB" w:rsidP="00430FFB">
      <w:pPr>
        <w:pStyle w:val="PCode"/>
        <w:rPr>
          <w:lang w:val="en-US"/>
        </w:rPr>
      </w:pPr>
      <w:r w:rsidRPr="00430FFB">
        <w:rPr>
          <w:lang w:val="en-US"/>
        </w:rPr>
        <w:t xml:space="preserve">            &lt;button class="btn btn-danger" type="reset"&gt;Rénitialiser&lt;/button&gt;</w:t>
      </w:r>
    </w:p>
    <w:p w14:paraId="32644526" w14:textId="77777777" w:rsidR="00430FFB" w:rsidRPr="00430FFB" w:rsidRDefault="00430FFB" w:rsidP="00430FFB">
      <w:pPr>
        <w:pStyle w:val="PCode"/>
        <w:rPr>
          <w:lang w:val="en-US"/>
        </w:rPr>
      </w:pPr>
      <w:r w:rsidRPr="00430FFB">
        <w:rPr>
          <w:lang w:val="en-US"/>
        </w:rPr>
        <w:t xml:space="preserve">            &lt;button type="submit" class="btn btn-success"&gt;Ajouter&lt;/button&gt;</w:t>
      </w:r>
    </w:p>
    <w:p w14:paraId="4BBD8497" w14:textId="77777777" w:rsidR="00430FFB" w:rsidRPr="00430FFB" w:rsidRDefault="00430FFB" w:rsidP="00430FFB">
      <w:pPr>
        <w:pStyle w:val="PCode"/>
        <w:rPr>
          <w:lang w:val="en-US"/>
        </w:rPr>
      </w:pPr>
      <w:r w:rsidRPr="00430FFB">
        <w:rPr>
          <w:lang w:val="en-US"/>
        </w:rPr>
        <w:t xml:space="preserve">        &lt;/form&gt;</w:t>
      </w:r>
    </w:p>
    <w:p w14:paraId="40948121" w14:textId="77777777" w:rsidR="00430FFB" w:rsidRPr="00430FFB" w:rsidRDefault="00430FFB" w:rsidP="00430FFB">
      <w:pPr>
        <w:pStyle w:val="PCode"/>
        <w:rPr>
          <w:lang w:val="en-US"/>
        </w:rPr>
      </w:pPr>
      <w:r w:rsidRPr="00430FFB">
        <w:rPr>
          <w:lang w:val="en-US"/>
        </w:rPr>
        <w:t xml:space="preserve">    &lt;/div&gt;</w:t>
      </w:r>
    </w:p>
    <w:p w14:paraId="1C2A9486" w14:textId="77777777" w:rsidR="00430FFB" w:rsidRPr="00430FFB" w:rsidRDefault="00430FFB" w:rsidP="00430FFB">
      <w:pPr>
        <w:pStyle w:val="PCode"/>
        <w:rPr>
          <w:lang w:val="en-US"/>
        </w:rPr>
      </w:pPr>
      <w:r w:rsidRPr="00430FFB">
        <w:rPr>
          <w:lang w:val="en-US"/>
        </w:rPr>
        <w:t xml:space="preserve">    &lt;div class="actions"&gt;</w:t>
      </w:r>
    </w:p>
    <w:p w14:paraId="2890A1BD" w14:textId="77777777" w:rsidR="00430FFB" w:rsidRPr="00430FFB" w:rsidRDefault="00430FFB" w:rsidP="00430FFB">
      <w:pPr>
        <w:pStyle w:val="PCode"/>
        <w:rPr>
          <w:lang w:val="en-US"/>
        </w:rPr>
      </w:pPr>
      <w:r w:rsidRPr="00430FFB">
        <w:rPr>
          <w:lang w:val="en-US"/>
        </w:rPr>
        <w:t xml:space="preserve">        &lt;div class="ui red basic cancel inverted button"&gt;</w:t>
      </w:r>
    </w:p>
    <w:p w14:paraId="4F9986F5" w14:textId="77777777" w:rsidR="00430FFB" w:rsidRPr="00430FFB" w:rsidRDefault="00430FFB" w:rsidP="00430FFB">
      <w:pPr>
        <w:pStyle w:val="PCode"/>
        <w:rPr>
          <w:lang w:val="en-US"/>
        </w:rPr>
      </w:pPr>
      <w:r w:rsidRPr="00430FFB">
        <w:rPr>
          <w:lang w:val="en-US"/>
        </w:rPr>
        <w:t xml:space="preserve">            &lt;i class="remove icon"&gt;&lt;/i&gt;</w:t>
      </w:r>
    </w:p>
    <w:p w14:paraId="4FDB40CA" w14:textId="77777777" w:rsidR="00430FFB" w:rsidRDefault="00430FFB" w:rsidP="00430FFB">
      <w:pPr>
        <w:pStyle w:val="PCode"/>
      </w:pPr>
      <w:r w:rsidRPr="00430FFB">
        <w:rPr>
          <w:lang w:val="en-US"/>
        </w:rPr>
        <w:t xml:space="preserve">            </w:t>
      </w:r>
      <w:r>
        <w:t>Annuler</w:t>
      </w:r>
    </w:p>
    <w:p w14:paraId="295172C8" w14:textId="77777777" w:rsidR="00430FFB" w:rsidRDefault="00430FFB" w:rsidP="00430FFB">
      <w:pPr>
        <w:pStyle w:val="PCode"/>
      </w:pPr>
      <w:r>
        <w:t xml:space="preserve">        &lt;/div&gt;</w:t>
      </w:r>
    </w:p>
    <w:p w14:paraId="34AD1DA0" w14:textId="77777777" w:rsidR="00430FFB" w:rsidRDefault="00430FFB" w:rsidP="00430FFB">
      <w:pPr>
        <w:pStyle w:val="PCode"/>
      </w:pPr>
      <w:r>
        <w:t xml:space="preserve">    &lt;/div&gt;</w:t>
      </w:r>
    </w:p>
    <w:p w14:paraId="734EB5C7" w14:textId="2004F9B3" w:rsidR="00650434" w:rsidRDefault="00430FFB" w:rsidP="00430FFB">
      <w:pPr>
        <w:pStyle w:val="PCode"/>
      </w:pPr>
      <w:r>
        <w:t>&lt;/div&gt;</w:t>
      </w:r>
    </w:p>
    <w:p w14:paraId="1F537D59" w14:textId="38693169" w:rsidR="000C1D92" w:rsidRDefault="00B03EA8" w:rsidP="005D0A48">
      <w:pPr>
        <w:pStyle w:val="PJustifier"/>
        <w:numPr>
          <w:ilvl w:val="0"/>
          <w:numId w:val="10"/>
        </w:numPr>
      </w:pPr>
      <w:r>
        <w:t xml:space="preserve">Client : </w:t>
      </w:r>
      <w:r w:rsidR="000C1D92">
        <w:t>gestionAnnonceCtrl.js</w:t>
      </w:r>
    </w:p>
    <w:p w14:paraId="3E0DC58E" w14:textId="66F6A637" w:rsidR="00170DDB" w:rsidRDefault="00EB71FE" w:rsidP="00430FFB">
      <w:pPr>
        <w:pStyle w:val="PJustifier"/>
      </w:pPr>
      <w:r>
        <w:t>Quand la méthode « </w:t>
      </w:r>
      <w:r w:rsidRPr="00CE37F6">
        <w:rPr>
          <w:rStyle w:val="CGrasItalique"/>
        </w:rPr>
        <w:t>actionAddAnnonce</w:t>
      </w:r>
      <w:r>
        <w:t xml:space="preserve"> » est appelée, elle va tout d’abord </w:t>
      </w:r>
      <w:r w:rsidR="00E4665A">
        <w:t xml:space="preserve">récupérer les informations des champs et les </w:t>
      </w:r>
      <w:r w:rsidR="00B23CFF">
        <w:t>stocker</w:t>
      </w:r>
      <w:r w:rsidR="00E4665A">
        <w:t xml:space="preserve"> dans différentes variables.</w:t>
      </w:r>
      <w:r w:rsidR="00AD7D07">
        <w:t xml:space="preserve"> Elle va ensuite créer un objet annonce avec </w:t>
      </w:r>
      <w:r w:rsidR="00B23CFF">
        <w:t xml:space="preserve">ces </w:t>
      </w:r>
      <w:r w:rsidR="00E35ECA">
        <w:t>informations</w:t>
      </w:r>
      <w:r w:rsidR="00424783">
        <w:t xml:space="preserve"> Elle</w:t>
      </w:r>
      <w:r w:rsidR="00170DDB">
        <w:t xml:space="preserve"> va </w:t>
      </w:r>
      <w:r w:rsidR="00424783">
        <w:t xml:space="preserve">après ça </w:t>
      </w:r>
      <w:r w:rsidR="00CB0786">
        <w:t>récupérer les images qui ont été choisi</w:t>
      </w:r>
      <w:r w:rsidR="00424783">
        <w:t>es</w:t>
      </w:r>
      <w:r w:rsidR="00CB0786">
        <w:t xml:space="preserve"> via le browser</w:t>
      </w:r>
      <w:r w:rsidR="00B23CFF">
        <w:t xml:space="preserve"> et le mettre dans un formdata</w:t>
      </w:r>
      <w:r w:rsidR="005858CF">
        <w:t xml:space="preserve">. Elle ajoute ensuite l’objet annonce et l’action </w:t>
      </w:r>
      <w:r w:rsidR="00D72B6C">
        <w:t>qui est « </w:t>
      </w:r>
      <w:r w:rsidR="00D72B6C" w:rsidRPr="00EF2E3F">
        <w:rPr>
          <w:rStyle w:val="CGrasItalique"/>
        </w:rPr>
        <w:t>POST_ANNONCE</w:t>
      </w:r>
      <w:r w:rsidR="00D72B6C">
        <w:t> » dans ce formdata.</w:t>
      </w:r>
      <w:r w:rsidR="001607A3">
        <w:t xml:space="preserve"> Elle va ensuite caché le modal et appeler la </w:t>
      </w:r>
      <w:r w:rsidR="006068EF">
        <w:t>fonction addAnnonce() de httpServ</w:t>
      </w:r>
      <w:r w:rsidR="001607A3">
        <w:t>.</w:t>
      </w:r>
    </w:p>
    <w:p w14:paraId="5F9338D9" w14:textId="77777777" w:rsidR="00EB71FE" w:rsidRDefault="00EB71FE" w:rsidP="00EB71FE">
      <w:pPr>
        <w:pStyle w:val="PCode"/>
      </w:pPr>
      <w:r>
        <w:t>function actionAddAnnonce() {</w:t>
      </w:r>
    </w:p>
    <w:p w14:paraId="2DF8D64B" w14:textId="77777777" w:rsidR="00EB71FE" w:rsidRDefault="00EB71FE" w:rsidP="00EB71FE">
      <w:pPr>
        <w:pStyle w:val="PCode"/>
      </w:pPr>
      <w:r>
        <w:t xml:space="preserve">    let titre = document.getElementById("titre").value;</w:t>
      </w:r>
    </w:p>
    <w:p w14:paraId="3E41BF95" w14:textId="77777777" w:rsidR="00EB71FE" w:rsidRDefault="00EB71FE" w:rsidP="00EB71FE">
      <w:pPr>
        <w:pStyle w:val="PCode"/>
      </w:pPr>
      <w:r>
        <w:t xml:space="preserve">    let description = document.getElementById('description').value;</w:t>
      </w:r>
    </w:p>
    <w:p w14:paraId="7B5F83C7" w14:textId="77777777" w:rsidR="00EB71FE" w:rsidRDefault="00EB71FE" w:rsidP="00EB71FE">
      <w:pPr>
        <w:pStyle w:val="PCode"/>
      </w:pPr>
      <w:r>
        <w:t xml:space="preserve">    let prix = document.getElementById('prix').value;</w:t>
      </w:r>
    </w:p>
    <w:p w14:paraId="1A4F6288" w14:textId="77777777" w:rsidR="00EB71FE" w:rsidRDefault="00EB71FE" w:rsidP="00EB71FE">
      <w:pPr>
        <w:pStyle w:val="PCode"/>
      </w:pPr>
      <w:r>
        <w:t xml:space="preserve">    let etat = document.getElementById('etat').value;</w:t>
      </w:r>
    </w:p>
    <w:p w14:paraId="40436C80" w14:textId="445DF27A" w:rsidR="00EB71FE" w:rsidRDefault="00EB71FE" w:rsidP="00EB71FE">
      <w:pPr>
        <w:pStyle w:val="PCode"/>
      </w:pPr>
      <w:r>
        <w:t xml:space="preserve">    let images = document.getElementById("images");</w:t>
      </w:r>
    </w:p>
    <w:p w14:paraId="042BAB37" w14:textId="75029592" w:rsidR="00EB71FE" w:rsidRDefault="00EB71FE" w:rsidP="00EB71FE">
      <w:pPr>
        <w:pStyle w:val="PCode"/>
      </w:pPr>
      <w:r>
        <w:t xml:space="preserve">    let annonce = new Annonce();</w:t>
      </w:r>
    </w:p>
    <w:p w14:paraId="1A5417F4" w14:textId="77777777" w:rsidR="00EB71FE" w:rsidRDefault="00EB71FE" w:rsidP="00EB71FE">
      <w:pPr>
        <w:pStyle w:val="PCode"/>
      </w:pPr>
      <w:r>
        <w:t xml:space="preserve">    annonce.setTitre(titre);</w:t>
      </w:r>
    </w:p>
    <w:p w14:paraId="27279D3F" w14:textId="77777777" w:rsidR="00EB71FE" w:rsidRDefault="00EB71FE" w:rsidP="00EB71FE">
      <w:pPr>
        <w:pStyle w:val="PCode"/>
      </w:pPr>
      <w:r>
        <w:t xml:space="preserve">    annonce.setDescription(description);</w:t>
      </w:r>
    </w:p>
    <w:p w14:paraId="35C836CE" w14:textId="77777777" w:rsidR="00EB71FE" w:rsidRDefault="00EB71FE" w:rsidP="00EB71FE">
      <w:pPr>
        <w:pStyle w:val="PCode"/>
      </w:pPr>
      <w:r>
        <w:t xml:space="preserve">    annonce.setFkEtat(etat);</w:t>
      </w:r>
    </w:p>
    <w:p w14:paraId="5CEB4A29" w14:textId="77777777" w:rsidR="00EB71FE" w:rsidRDefault="00EB71FE" w:rsidP="00EB71FE">
      <w:pPr>
        <w:pStyle w:val="PCode"/>
      </w:pPr>
      <w:r>
        <w:t xml:space="preserve">    annonce.setPrix(prix);</w:t>
      </w:r>
    </w:p>
    <w:p w14:paraId="25BD3FF8" w14:textId="5F5E7D2C" w:rsidR="00EB71FE" w:rsidRDefault="00EB71FE" w:rsidP="00EB71FE">
      <w:pPr>
        <w:pStyle w:val="PCode"/>
      </w:pPr>
      <w:r>
        <w:t xml:space="preserve">    annonce.setFkUtilisateur(window.userConnected.pk_utilisateur);</w:t>
      </w:r>
    </w:p>
    <w:p w14:paraId="684BC31D" w14:textId="77777777" w:rsidR="00EB71FE" w:rsidRPr="00EB71FE" w:rsidRDefault="00EB71FE" w:rsidP="00EB71FE">
      <w:pPr>
        <w:pStyle w:val="PCode"/>
        <w:rPr>
          <w:lang w:val="en-US"/>
        </w:rPr>
      </w:pPr>
      <w:r>
        <w:t xml:space="preserve">    </w:t>
      </w:r>
      <w:r w:rsidRPr="00EB71FE">
        <w:rPr>
          <w:lang w:val="en-US"/>
        </w:rPr>
        <w:t>let formData = new FormData();</w:t>
      </w:r>
    </w:p>
    <w:p w14:paraId="3D892E50" w14:textId="77777777" w:rsidR="00EB71FE" w:rsidRPr="00EB71FE" w:rsidRDefault="00EB71FE" w:rsidP="00EB71FE">
      <w:pPr>
        <w:pStyle w:val="PCode"/>
        <w:rPr>
          <w:lang w:val="en-US"/>
        </w:rPr>
      </w:pPr>
      <w:r w:rsidRPr="00EB71FE">
        <w:rPr>
          <w:lang w:val="en-US"/>
        </w:rPr>
        <w:t xml:space="preserve">    Array.from(images.files).forEach((file) =&gt; {</w:t>
      </w:r>
    </w:p>
    <w:p w14:paraId="52C299CA" w14:textId="77777777" w:rsidR="00EB71FE" w:rsidRPr="00EB71FE" w:rsidRDefault="00EB71FE" w:rsidP="00EB71FE">
      <w:pPr>
        <w:pStyle w:val="PCode"/>
        <w:rPr>
          <w:lang w:val="en-US"/>
        </w:rPr>
      </w:pPr>
      <w:r w:rsidRPr="00EB71FE">
        <w:rPr>
          <w:lang w:val="en-US"/>
        </w:rPr>
        <w:t xml:space="preserve">        formData.append('images[]', file);</w:t>
      </w:r>
    </w:p>
    <w:p w14:paraId="2D43DE71" w14:textId="0655C019" w:rsidR="00EB71FE" w:rsidRPr="005F39F8" w:rsidRDefault="00EB71FE" w:rsidP="00EB71FE">
      <w:pPr>
        <w:pStyle w:val="PCode"/>
        <w:rPr>
          <w:lang w:val="en-US"/>
        </w:rPr>
      </w:pPr>
      <w:r w:rsidRPr="00EB71FE">
        <w:rPr>
          <w:lang w:val="en-US"/>
        </w:rPr>
        <w:t xml:space="preserve">    </w:t>
      </w:r>
      <w:r w:rsidRPr="005F39F8">
        <w:rPr>
          <w:lang w:val="en-US"/>
        </w:rPr>
        <w:t>});</w:t>
      </w:r>
    </w:p>
    <w:p w14:paraId="1FB956FD" w14:textId="77777777" w:rsidR="00EB71FE" w:rsidRPr="00EB71FE" w:rsidRDefault="00EB71FE" w:rsidP="00EB71FE">
      <w:pPr>
        <w:pStyle w:val="PCode"/>
        <w:rPr>
          <w:lang w:val="en-US"/>
        </w:rPr>
      </w:pPr>
      <w:r w:rsidRPr="00EF2E3F">
        <w:rPr>
          <w:lang w:val="en-US"/>
        </w:rPr>
        <w:t xml:space="preserve">    </w:t>
      </w:r>
      <w:r w:rsidRPr="00EB71FE">
        <w:rPr>
          <w:lang w:val="en-US"/>
        </w:rPr>
        <w:t>formData.append('annonce', JSON.stringify(annonce));</w:t>
      </w:r>
    </w:p>
    <w:p w14:paraId="55796185" w14:textId="6E1BA4B6" w:rsidR="00EF2E3F" w:rsidRDefault="00EB71FE" w:rsidP="00352729">
      <w:pPr>
        <w:pStyle w:val="PCode"/>
        <w:rPr>
          <w:lang w:val="en-US"/>
        </w:rPr>
      </w:pPr>
      <w:r w:rsidRPr="00EB71FE">
        <w:rPr>
          <w:lang w:val="en-US"/>
        </w:rPr>
        <w:t xml:space="preserve">    formData.append('action', "POST_ANNONCE");</w:t>
      </w:r>
    </w:p>
    <w:p w14:paraId="4D42955F" w14:textId="04270320" w:rsidR="00EB71FE" w:rsidRPr="005F39F8" w:rsidRDefault="00EB71FE" w:rsidP="00EB71FE">
      <w:pPr>
        <w:pStyle w:val="PCode"/>
        <w:rPr>
          <w:lang w:val="en-US"/>
        </w:rPr>
      </w:pPr>
      <w:r w:rsidRPr="005F39F8">
        <w:rPr>
          <w:lang w:val="en-US"/>
        </w:rPr>
        <w:t xml:space="preserve">    $('#modalAddAnnonce').modal('hide');</w:t>
      </w:r>
    </w:p>
    <w:p w14:paraId="0E693435" w14:textId="20ED8263" w:rsidR="00EB71FE" w:rsidRPr="005F39F8" w:rsidRDefault="00EB71FE" w:rsidP="00EB71FE">
      <w:pPr>
        <w:pStyle w:val="PCode"/>
        <w:rPr>
          <w:lang w:val="en-US"/>
        </w:rPr>
      </w:pPr>
      <w:r w:rsidRPr="005F39F8">
        <w:rPr>
          <w:lang w:val="en-US"/>
        </w:rPr>
        <w:t xml:space="preserve">    addAnnonce(formData,</w:t>
      </w:r>
    </w:p>
    <w:p w14:paraId="52AFE070" w14:textId="31346A40" w:rsidR="001965EE" w:rsidRDefault="001965EE" w:rsidP="00EB71FE">
      <w:pPr>
        <w:pStyle w:val="PCode"/>
      </w:pPr>
      <w:r>
        <w:t>[…]</w:t>
      </w:r>
    </w:p>
    <w:p w14:paraId="6B73D441" w14:textId="12C913B1" w:rsidR="00A258EE" w:rsidRPr="00A258EE" w:rsidRDefault="00DA3FAD" w:rsidP="001965EE">
      <w:pPr>
        <w:pStyle w:val="PJustifier"/>
        <w:rPr>
          <w:rStyle w:val="CGrasItalique"/>
        </w:rPr>
      </w:pPr>
      <w:r w:rsidRPr="00A258EE">
        <w:rPr>
          <w:rStyle w:val="CGrasItalique"/>
        </w:rPr>
        <w:t xml:space="preserve">PS : </w:t>
      </w:r>
      <w:r w:rsidR="00A258EE" w:rsidRPr="00A258EE">
        <w:rPr>
          <w:rStyle w:val="CGrasItalique"/>
        </w:rPr>
        <w:t>Dans le code ci-dessus nous ne testons pas si les champs sont vides car c’est déjà fait avec le code HTML et du coté de serveur.</w:t>
      </w:r>
    </w:p>
    <w:p w14:paraId="5F157F3A" w14:textId="3B55002E" w:rsidR="00DA3FAD" w:rsidRDefault="00A258EE" w:rsidP="001965EE">
      <w:pPr>
        <w:pStyle w:val="PJustifier"/>
      </w:pPr>
      <w:r>
        <w:lastRenderedPageBreak/>
        <w:t>Sous forme HTML :</w:t>
      </w:r>
    </w:p>
    <w:p w14:paraId="46F4C00C" w14:textId="7B8C5613" w:rsidR="00A258EE" w:rsidRDefault="00A258EE" w:rsidP="00A258EE">
      <w:pPr>
        <w:pStyle w:val="PCentr"/>
      </w:pPr>
      <w:r>
        <w:rPr>
          <w:noProof/>
        </w:rPr>
        <mc:AlternateContent>
          <mc:Choice Requires="wps">
            <w:drawing>
              <wp:anchor distT="0" distB="0" distL="114300" distR="114300" simplePos="0" relativeHeight="251674624" behindDoc="0" locked="0" layoutInCell="1" allowOverlap="1" wp14:anchorId="51CF0C17" wp14:editId="157C47F8">
                <wp:simplePos x="0" y="0"/>
                <wp:positionH relativeFrom="column">
                  <wp:posOffset>-265429</wp:posOffset>
                </wp:positionH>
                <wp:positionV relativeFrom="paragraph">
                  <wp:posOffset>819513</wp:posOffset>
                </wp:positionV>
                <wp:extent cx="1106714" cy="558800"/>
                <wp:effectExtent l="0" t="0" r="17780" b="12700"/>
                <wp:wrapNone/>
                <wp:docPr id="36" name="Zone de texte 36"/>
                <wp:cNvGraphicFramePr/>
                <a:graphic xmlns:a="http://schemas.openxmlformats.org/drawingml/2006/main">
                  <a:graphicData uri="http://schemas.microsoft.com/office/word/2010/wordprocessingShape">
                    <wps:wsp>
                      <wps:cNvSpPr txBox="1"/>
                      <wps:spPr>
                        <a:xfrm>
                          <a:off x="0" y="0"/>
                          <a:ext cx="1106714" cy="558800"/>
                        </a:xfrm>
                        <a:prstGeom prst="rect">
                          <a:avLst/>
                        </a:prstGeom>
                        <a:solidFill>
                          <a:schemeClr val="lt1"/>
                        </a:solidFill>
                        <a:ln w="6350">
                          <a:solidFill>
                            <a:prstClr val="black"/>
                          </a:solidFill>
                        </a:ln>
                      </wps:spPr>
                      <wps:txbx>
                        <w:txbxContent>
                          <w:p w14:paraId="23B4B953" w14:textId="763D66FC" w:rsidR="00A258EE" w:rsidRPr="00A258EE" w:rsidRDefault="00A258EE">
                            <w:r w:rsidRPr="00A258EE">
                              <w:t>Erreur si un champ est v</w:t>
                            </w:r>
                            <w:r>
                              <w:t>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CF0C17" id="Zone de texte 36" o:spid="_x0000_s1030" type="#_x0000_t202" style="position:absolute;left:0;text-align:left;margin-left:-20.9pt;margin-top:64.55pt;width:87.15pt;height:4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" fillcolor="white [3201]" strokeweight=".5pt">
                <v:textbox>
                  <w:txbxContent>
                    <w:p w14:paraId="23B4B953" w14:textId="763D66FC" w:rsidR="00A258EE" w:rsidRPr="00A258EE" w:rsidRDefault="00A258EE">
                      <w:r w:rsidRPr="00A258EE">
                        <w:t>Erreur si un champ est v</w:t>
                      </w:r>
                      <w:r>
                        <w:t>ide</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87CF4C0" wp14:editId="5FBE7545">
                <wp:simplePos x="0" y="0"/>
                <wp:positionH relativeFrom="column">
                  <wp:posOffset>532855</wp:posOffset>
                </wp:positionH>
                <wp:positionV relativeFrom="paragraph">
                  <wp:posOffset>384084</wp:posOffset>
                </wp:positionV>
                <wp:extent cx="1230085" cy="754743"/>
                <wp:effectExtent l="0" t="38100" r="46355" b="26670"/>
                <wp:wrapNone/>
                <wp:docPr id="35" name="Connecteur droit avec flèche 35"/>
                <wp:cNvGraphicFramePr/>
                <a:graphic xmlns:a="http://schemas.openxmlformats.org/drawingml/2006/main">
                  <a:graphicData uri="http://schemas.microsoft.com/office/word/2010/wordprocessingShape">
                    <wps:wsp>
                      <wps:cNvCnPr/>
                      <wps:spPr>
                        <a:xfrm flipV="1">
                          <a:off x="0" y="0"/>
                          <a:ext cx="1230085" cy="75474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76CEFC" id="Connecteur droit avec flèche 35" o:spid="_x0000_s1026" type="#_x0000_t32" style="position:absolute;margin-left:41.95pt;margin-top:30.25pt;width:96.85pt;height:59.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" strokecolor="#ed7d31 [3205]" strokeweight="1.5pt">
                <v:stroke endarrow="block" joinstyle="miter"/>
              </v:shape>
            </w:pict>
          </mc:Fallback>
        </mc:AlternateContent>
      </w:r>
      <w:r w:rsidRPr="00E20A4F">
        <w:rPr>
          <w:noProof/>
        </w:rPr>
        <w:drawing>
          <wp:inline distT="0" distB="0" distL="0" distR="0" wp14:anchorId="5B7F6E31" wp14:editId="4589BC63">
            <wp:extent cx="2518229" cy="291763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5238" cy="2960518"/>
                    </a:xfrm>
                    <a:prstGeom prst="rect">
                      <a:avLst/>
                    </a:prstGeom>
                  </pic:spPr>
                </pic:pic>
              </a:graphicData>
            </a:graphic>
          </wp:inline>
        </w:drawing>
      </w:r>
    </w:p>
    <w:p w14:paraId="7BDBCAFE" w14:textId="6D043A41" w:rsidR="005D0A48" w:rsidRDefault="005D0A48" w:rsidP="005D0A48">
      <w:pPr>
        <w:pStyle w:val="PJustifier"/>
        <w:numPr>
          <w:ilvl w:val="0"/>
          <w:numId w:val="10"/>
        </w:numPr>
      </w:pPr>
      <w:r>
        <w:t>Client : httpServ.js</w:t>
      </w:r>
    </w:p>
    <w:p w14:paraId="42DCF6D6" w14:textId="0CA39D72" w:rsidR="001965EE" w:rsidRDefault="001965EE" w:rsidP="001965EE">
      <w:pPr>
        <w:pStyle w:val="PJustifier"/>
      </w:pPr>
      <w:r>
        <w:t xml:space="preserve">La fonction addAnnonce </w:t>
      </w:r>
      <w:r w:rsidR="00EC1E00" w:rsidRPr="00EC1E00">
        <w:t xml:space="preserve">effectue une requête </w:t>
      </w:r>
      <w:r w:rsidR="00EC1E00">
        <w:t>POST</w:t>
      </w:r>
      <w:r w:rsidR="00EC1E00" w:rsidRPr="00EC1E00">
        <w:t xml:space="preserve"> vers le serveur en spécifiant</w:t>
      </w:r>
      <w:r w:rsidR="00074D80">
        <w:t xml:space="preserve"> les informations suivantes : </w:t>
      </w:r>
      <w:r w:rsidR="00EC1E00" w:rsidRPr="00EC1E00">
        <w:t xml:space="preserve">action </w:t>
      </w:r>
      <w:r w:rsidR="001C6E4B">
        <w:t>POST_ANNONCE</w:t>
      </w:r>
      <w:r w:rsidR="00EE7E0A">
        <w:t>, l’annonce et les images</w:t>
      </w:r>
      <w:r w:rsidR="00074D80">
        <w:t>. Tout ça se trouve dans le formdata précédemment créé</w:t>
      </w:r>
      <w:r w:rsidR="001C6E4B">
        <w:t>.</w:t>
      </w:r>
    </w:p>
    <w:p w14:paraId="0B9C4029" w14:textId="77777777" w:rsidR="00220026" w:rsidRPr="00074D80" w:rsidRDefault="00220026" w:rsidP="00220026">
      <w:pPr>
        <w:pStyle w:val="PCode"/>
      </w:pPr>
      <w:r w:rsidRPr="00074D80">
        <w:t>function addAnnonce(formData, callback) {</w:t>
      </w:r>
    </w:p>
    <w:p w14:paraId="04561B12" w14:textId="77777777" w:rsidR="00220026" w:rsidRPr="005F39F8" w:rsidRDefault="00220026" w:rsidP="00220026">
      <w:pPr>
        <w:pStyle w:val="PCode"/>
      </w:pPr>
      <w:r w:rsidRPr="00074D80">
        <w:t xml:space="preserve">    </w:t>
      </w:r>
      <w:r w:rsidRPr="005F39F8">
        <w:t>$.ajax({</w:t>
      </w:r>
    </w:p>
    <w:p w14:paraId="76594186" w14:textId="77777777" w:rsidR="00220026" w:rsidRPr="005F39F8" w:rsidRDefault="00220026" w:rsidP="00220026">
      <w:pPr>
        <w:pStyle w:val="PCode"/>
      </w:pPr>
      <w:r w:rsidRPr="005F39F8">
        <w:t xml:space="preserve">        type: "POST",</w:t>
      </w:r>
    </w:p>
    <w:p w14:paraId="5933B687" w14:textId="77777777" w:rsidR="00220026" w:rsidRPr="005F39F8" w:rsidRDefault="00220026" w:rsidP="00220026">
      <w:pPr>
        <w:pStyle w:val="PCode"/>
      </w:pPr>
      <w:r w:rsidRPr="005F39F8">
        <w:t xml:space="preserve">        dataType: "json",</w:t>
      </w:r>
    </w:p>
    <w:p w14:paraId="2FEE34D5" w14:textId="77777777" w:rsidR="00220026" w:rsidRPr="00220026" w:rsidRDefault="00220026" w:rsidP="00220026">
      <w:pPr>
        <w:pStyle w:val="PCode"/>
        <w:rPr>
          <w:lang w:val="en-US"/>
        </w:rPr>
      </w:pPr>
      <w:r w:rsidRPr="005F39F8">
        <w:t xml:space="preserve">        </w:t>
      </w:r>
      <w:r w:rsidRPr="00220026">
        <w:rPr>
          <w:lang w:val="en-US"/>
        </w:rPr>
        <w:t>url: SERVER_MAIN,</w:t>
      </w:r>
    </w:p>
    <w:p w14:paraId="606D9669" w14:textId="77777777" w:rsidR="00220026" w:rsidRPr="00220026" w:rsidRDefault="00220026" w:rsidP="00220026">
      <w:pPr>
        <w:pStyle w:val="PCode"/>
        <w:rPr>
          <w:lang w:val="en-US"/>
        </w:rPr>
      </w:pPr>
      <w:r w:rsidRPr="00220026">
        <w:rPr>
          <w:lang w:val="en-US"/>
        </w:rPr>
        <w:t xml:space="preserve">        data: formData,</w:t>
      </w:r>
    </w:p>
    <w:p w14:paraId="67301B79" w14:textId="77777777" w:rsidR="00220026" w:rsidRPr="00220026" w:rsidRDefault="00220026" w:rsidP="00220026">
      <w:pPr>
        <w:pStyle w:val="PCode"/>
        <w:rPr>
          <w:lang w:val="en-US"/>
        </w:rPr>
      </w:pPr>
      <w:r w:rsidRPr="00220026">
        <w:rPr>
          <w:lang w:val="en-US"/>
        </w:rPr>
        <w:t xml:space="preserve">        success: callback,</w:t>
      </w:r>
    </w:p>
    <w:p w14:paraId="3B9AEF49" w14:textId="77777777" w:rsidR="00220026" w:rsidRPr="00220026" w:rsidRDefault="00220026" w:rsidP="00220026">
      <w:pPr>
        <w:pStyle w:val="PCode"/>
        <w:rPr>
          <w:lang w:val="en-US"/>
        </w:rPr>
      </w:pPr>
      <w:r w:rsidRPr="00220026">
        <w:rPr>
          <w:lang w:val="en-US"/>
        </w:rPr>
        <w:t xml:space="preserve">        error: callback,</w:t>
      </w:r>
    </w:p>
    <w:p w14:paraId="41DAA6CD" w14:textId="77777777" w:rsidR="00220026" w:rsidRPr="00220026" w:rsidRDefault="00220026" w:rsidP="00220026">
      <w:pPr>
        <w:pStyle w:val="PCode"/>
        <w:rPr>
          <w:lang w:val="en-US"/>
        </w:rPr>
      </w:pPr>
      <w:r w:rsidRPr="00220026">
        <w:rPr>
          <w:lang w:val="en-US"/>
        </w:rPr>
        <w:t xml:space="preserve">        contentType: false,</w:t>
      </w:r>
    </w:p>
    <w:p w14:paraId="7C3DD3CC" w14:textId="77777777" w:rsidR="00220026" w:rsidRPr="00332714" w:rsidRDefault="00220026" w:rsidP="00220026">
      <w:pPr>
        <w:pStyle w:val="PCode"/>
      </w:pPr>
      <w:r w:rsidRPr="00220026">
        <w:rPr>
          <w:lang w:val="en-US"/>
        </w:rPr>
        <w:t xml:space="preserve">        </w:t>
      </w:r>
      <w:r w:rsidRPr="00332714">
        <w:t>processData: false</w:t>
      </w:r>
    </w:p>
    <w:p w14:paraId="6AF32454" w14:textId="77777777" w:rsidR="00220026" w:rsidRPr="00332714" w:rsidRDefault="00220026" w:rsidP="00220026">
      <w:pPr>
        <w:pStyle w:val="PCode"/>
      </w:pPr>
      <w:r w:rsidRPr="00332714">
        <w:t xml:space="preserve">    });</w:t>
      </w:r>
    </w:p>
    <w:p w14:paraId="6874F7DC" w14:textId="0CC5A806" w:rsidR="00220026" w:rsidRPr="00332714" w:rsidRDefault="00220026" w:rsidP="00220026">
      <w:pPr>
        <w:pStyle w:val="PCode"/>
      </w:pPr>
      <w:r w:rsidRPr="00332714">
        <w:t>}</w:t>
      </w:r>
    </w:p>
    <w:p w14:paraId="31F81FD8" w14:textId="106160B9" w:rsidR="005D0A48" w:rsidRDefault="005D0A48" w:rsidP="005D0A48">
      <w:pPr>
        <w:pStyle w:val="PJustifier"/>
        <w:numPr>
          <w:ilvl w:val="0"/>
          <w:numId w:val="10"/>
        </w:numPr>
      </w:pPr>
      <w:r>
        <w:t>Serveur : main.php</w:t>
      </w:r>
    </w:p>
    <w:p w14:paraId="0A2E3B18" w14:textId="1E3D5525" w:rsidR="00A258EE" w:rsidRDefault="00332714" w:rsidP="002B562F">
      <w:pPr>
        <w:pStyle w:val="PJustifier"/>
      </w:pPr>
      <w:r>
        <w:t xml:space="preserve">Le serveur reçoit la requête POST </w:t>
      </w:r>
      <w:r w:rsidR="00B92430">
        <w:t>qu’i</w:t>
      </w:r>
      <w:r>
        <w:t>l contrôle ensuite que cette dernière contien</w:t>
      </w:r>
      <w:r w:rsidR="00B92430">
        <w:t>ne</w:t>
      </w:r>
      <w:r>
        <w:t xml:space="preserve"> bien les paramètres action</w:t>
      </w:r>
      <w:r w:rsidR="00B92430">
        <w:t xml:space="preserve"> et annonce.</w:t>
      </w:r>
    </w:p>
    <w:p w14:paraId="25A3525A" w14:textId="344CCDBC" w:rsidR="002B562F" w:rsidRPr="00332714" w:rsidRDefault="00332714" w:rsidP="00407410">
      <w:pPr>
        <w:pStyle w:val="PJustifier"/>
      </w:pPr>
      <w:r>
        <w:t xml:space="preserve">Si tous ces paramètres sont corrects, alors il </w:t>
      </w:r>
      <w:r w:rsidR="00421FFE">
        <w:t xml:space="preserve">appelle la méthode </w:t>
      </w:r>
      <w:r w:rsidR="00D107C9">
        <w:t>« </w:t>
      </w:r>
      <w:r w:rsidR="003D1DE8" w:rsidRPr="00DA3FAD">
        <w:rPr>
          <w:rStyle w:val="CGrasItalique"/>
        </w:rPr>
        <w:t>nouvelleAnnonce</w:t>
      </w:r>
      <w:r w:rsidR="00D107C9">
        <w:t> »</w:t>
      </w:r>
      <w:r w:rsidR="003D1DE8">
        <w:t xml:space="preserve"> avec comme paramètres</w:t>
      </w:r>
      <w:r w:rsidR="00407410">
        <w:t> :</w:t>
      </w:r>
      <w:r w:rsidR="003D1DE8">
        <w:t xml:space="preserve"> l’objet annonce qui est sous forme de JSON et </w:t>
      </w:r>
      <w:r w:rsidR="002B562F">
        <w:t xml:space="preserve">les images. Sachant qu’une annonce n’a pas obligatoirement une/des images, le paramètre </w:t>
      </w:r>
      <w:r w:rsidR="00D107C9">
        <w:t>« </w:t>
      </w:r>
      <w:r w:rsidR="00407410" w:rsidRPr="00407410">
        <w:rPr>
          <w:rStyle w:val="CGrasItalique"/>
        </w:rPr>
        <w:t>images</w:t>
      </w:r>
      <w:r w:rsidR="00D107C9">
        <w:t> »</w:t>
      </w:r>
      <w:r w:rsidR="002B562F">
        <w:t xml:space="preserve"> est testé via la méthode isset. Si $_FILES[‘images’] est vide, </w:t>
      </w:r>
      <w:r w:rsidR="00D107C9">
        <w:t>la valeur null est passée en paramètre sinon $_FILES[‘images’] est passé.</w:t>
      </w:r>
    </w:p>
    <w:p w14:paraId="371297D9" w14:textId="3A37F675" w:rsidR="003D1DE8" w:rsidRDefault="00D107C9" w:rsidP="00332714">
      <w:pPr>
        <w:pStyle w:val="PJustifier"/>
      </w:pPr>
      <w:r>
        <w:t>Si au contraire les paramètres action et annonce ne sont pas là, un json avec un message d’erreur sera renvoyé au client et bien sûr avec le code d’erreur 500.</w:t>
      </w:r>
    </w:p>
    <w:p w14:paraId="4301D428" w14:textId="77777777" w:rsidR="00D40B9B" w:rsidRPr="00D40B9B" w:rsidRDefault="00D40B9B" w:rsidP="00D40B9B">
      <w:pPr>
        <w:pStyle w:val="PCode"/>
        <w:rPr>
          <w:lang w:val="en-US"/>
        </w:rPr>
      </w:pPr>
      <w:r w:rsidRPr="00D40B9B">
        <w:rPr>
          <w:lang w:val="en-US"/>
        </w:rPr>
        <w:t>case "POST":</w:t>
      </w:r>
    </w:p>
    <w:p w14:paraId="3834CAD6" w14:textId="77777777" w:rsidR="00D40B9B" w:rsidRPr="00D40B9B" w:rsidRDefault="00D40B9B" w:rsidP="00D40B9B">
      <w:pPr>
        <w:pStyle w:val="PCode"/>
        <w:rPr>
          <w:lang w:val="en-US"/>
        </w:rPr>
      </w:pPr>
      <w:r w:rsidRPr="00D40B9B">
        <w:rPr>
          <w:lang w:val="en-US"/>
        </w:rPr>
        <w:t xml:space="preserve">            if (isset($_POST['action'])) {</w:t>
      </w:r>
    </w:p>
    <w:p w14:paraId="5C565872" w14:textId="77777777" w:rsidR="00D40B9B" w:rsidRPr="00D40B9B" w:rsidRDefault="00D40B9B" w:rsidP="00D40B9B">
      <w:pPr>
        <w:pStyle w:val="PCode"/>
        <w:rPr>
          <w:lang w:val="en-US"/>
        </w:rPr>
      </w:pPr>
      <w:r w:rsidRPr="00D40B9B">
        <w:rPr>
          <w:lang w:val="en-US"/>
        </w:rPr>
        <w:t xml:space="preserve">                switch ($_POST['action']) {</w:t>
      </w:r>
    </w:p>
    <w:p w14:paraId="4DEB7202" w14:textId="77777777" w:rsidR="00D40B9B" w:rsidRPr="00D40B9B" w:rsidRDefault="00D40B9B" w:rsidP="00D40B9B">
      <w:pPr>
        <w:pStyle w:val="PCode"/>
        <w:rPr>
          <w:lang w:val="en-US"/>
        </w:rPr>
      </w:pPr>
      <w:r w:rsidRPr="00D40B9B">
        <w:rPr>
          <w:lang w:val="en-US"/>
        </w:rPr>
        <w:t xml:space="preserve">                    case 'POST_ANNONCE':</w:t>
      </w:r>
    </w:p>
    <w:p w14:paraId="5C81950F" w14:textId="77777777" w:rsidR="00D40B9B" w:rsidRPr="005F39F8" w:rsidRDefault="00D40B9B" w:rsidP="00D40B9B">
      <w:pPr>
        <w:pStyle w:val="PCode"/>
      </w:pPr>
      <w:r w:rsidRPr="00D40B9B">
        <w:rPr>
          <w:lang w:val="en-US"/>
        </w:rPr>
        <w:t xml:space="preserve">                        </w:t>
      </w:r>
      <w:r w:rsidRPr="005F39F8">
        <w:t>if (isset($_POST['annonce'])) {</w:t>
      </w:r>
    </w:p>
    <w:p w14:paraId="72405496" w14:textId="77777777" w:rsidR="00D40B9B" w:rsidRPr="00D40B9B" w:rsidRDefault="00D40B9B" w:rsidP="00D40B9B">
      <w:pPr>
        <w:pStyle w:val="PCode"/>
      </w:pPr>
      <w:r w:rsidRPr="005F39F8">
        <w:lastRenderedPageBreak/>
        <w:t xml:space="preserve">                            </w:t>
      </w:r>
      <w:r w:rsidRPr="00D40B9B">
        <w:t>$ctrl-&gt;nouvelleAnnonce($_POST['annonce'], isset($_FILES['images']) ? $_FILES['images'] : null);</w:t>
      </w:r>
    </w:p>
    <w:p w14:paraId="28F9ED2A" w14:textId="77777777" w:rsidR="00D40B9B" w:rsidRPr="00D40B9B" w:rsidRDefault="00D40B9B" w:rsidP="00D40B9B">
      <w:pPr>
        <w:pStyle w:val="PCode"/>
      </w:pPr>
      <w:r w:rsidRPr="00D40B9B">
        <w:t xml:space="preserve">                        } else {</w:t>
      </w:r>
    </w:p>
    <w:p w14:paraId="170C22AD" w14:textId="77777777" w:rsidR="00D40B9B" w:rsidRPr="00D40B9B" w:rsidRDefault="00D40B9B" w:rsidP="00D40B9B">
      <w:pPr>
        <w:pStyle w:val="PCode"/>
      </w:pPr>
      <w:r w:rsidRPr="00D40B9B">
        <w:t xml:space="preserve">                            http_response_code(500);</w:t>
      </w:r>
    </w:p>
    <w:p w14:paraId="479B0616" w14:textId="77777777" w:rsidR="00D40B9B" w:rsidRPr="00D40B9B" w:rsidRDefault="00D40B9B" w:rsidP="00D40B9B">
      <w:pPr>
        <w:pStyle w:val="PCode"/>
      </w:pPr>
      <w:r w:rsidRPr="00D40B9B">
        <w:t xml:space="preserve">                            echo json_encode(array("error" =&gt; true, "message" =&gt; "Paramètre 'annonce' manquant !"));</w:t>
      </w:r>
    </w:p>
    <w:p w14:paraId="21455F86" w14:textId="77777777" w:rsidR="00D40B9B" w:rsidRPr="00D40B9B" w:rsidRDefault="00D40B9B" w:rsidP="00D40B9B">
      <w:pPr>
        <w:pStyle w:val="PCode"/>
      </w:pPr>
      <w:r w:rsidRPr="00D40B9B">
        <w:t xml:space="preserve">                        }</w:t>
      </w:r>
    </w:p>
    <w:p w14:paraId="7D6E4FDF" w14:textId="77777777" w:rsidR="00D40B9B" w:rsidRPr="00D40B9B" w:rsidRDefault="00D40B9B" w:rsidP="00D40B9B">
      <w:pPr>
        <w:pStyle w:val="PCode"/>
      </w:pPr>
      <w:r w:rsidRPr="00D40B9B">
        <w:t xml:space="preserve">                        break;</w:t>
      </w:r>
    </w:p>
    <w:p w14:paraId="4D9ACE8A" w14:textId="77777777" w:rsidR="00D40B9B" w:rsidRPr="00595850" w:rsidRDefault="00D40B9B" w:rsidP="00D40B9B">
      <w:pPr>
        <w:pStyle w:val="PCode"/>
      </w:pPr>
      <w:r w:rsidRPr="00595850">
        <w:t xml:space="preserve">            } else {</w:t>
      </w:r>
    </w:p>
    <w:p w14:paraId="46F25BE0" w14:textId="77777777" w:rsidR="00D40B9B" w:rsidRPr="00595850" w:rsidRDefault="00D40B9B" w:rsidP="00D40B9B">
      <w:pPr>
        <w:pStyle w:val="PCode"/>
      </w:pPr>
      <w:r w:rsidRPr="00595850">
        <w:t xml:space="preserve">                http_response_code(500);</w:t>
      </w:r>
    </w:p>
    <w:p w14:paraId="5ABB6EC0" w14:textId="77777777" w:rsidR="00D40B9B" w:rsidRPr="00595850" w:rsidRDefault="00D40B9B" w:rsidP="00D40B9B">
      <w:pPr>
        <w:pStyle w:val="PCode"/>
      </w:pPr>
      <w:r w:rsidRPr="00595850">
        <w:t xml:space="preserve">                echo json_encode(array("error" =&gt; true, "message" =&gt; "Paramètre 'action' manquant !"));</w:t>
      </w:r>
    </w:p>
    <w:p w14:paraId="63949570" w14:textId="77777777" w:rsidR="00D40B9B" w:rsidRPr="00595850" w:rsidRDefault="00D40B9B" w:rsidP="00D40B9B">
      <w:pPr>
        <w:pStyle w:val="PCode"/>
      </w:pPr>
      <w:r w:rsidRPr="00595850">
        <w:t xml:space="preserve">            }</w:t>
      </w:r>
    </w:p>
    <w:p w14:paraId="7BEB2948" w14:textId="5635D3C9" w:rsidR="00D40B9B" w:rsidRPr="00595850" w:rsidRDefault="00D40B9B" w:rsidP="00D40B9B">
      <w:pPr>
        <w:pStyle w:val="PCode"/>
      </w:pPr>
      <w:r w:rsidRPr="00595850">
        <w:t xml:space="preserve">            break;</w:t>
      </w:r>
    </w:p>
    <w:p w14:paraId="00F9E947" w14:textId="70F1891A" w:rsidR="005D0A48" w:rsidRDefault="00F2775C" w:rsidP="00F2775C">
      <w:pPr>
        <w:pStyle w:val="PJustifier"/>
        <w:numPr>
          <w:ilvl w:val="0"/>
          <w:numId w:val="10"/>
        </w:numPr>
      </w:pPr>
      <w:r>
        <w:t>Serveur</w:t>
      </w:r>
      <w:r w:rsidR="005D0A48">
        <w:t xml:space="preserve"> : </w:t>
      </w:r>
      <w:r>
        <w:t>Ctrl.php</w:t>
      </w:r>
    </w:p>
    <w:p w14:paraId="6EBF2DDB" w14:textId="1857F25F" w:rsidR="00A22C8A" w:rsidRPr="00DC6FBA" w:rsidRDefault="00705EF7" w:rsidP="00DC6FBA">
      <w:pPr>
        <w:pStyle w:val="PJustifier"/>
      </w:pPr>
      <w:r w:rsidRPr="00705EF7">
        <w:t>Cette méthode permet d'ajouter une nouvelle annonce à la base de données.</w:t>
      </w:r>
      <w:r>
        <w:t xml:space="preserve"> Elle prend en paramètre </w:t>
      </w:r>
      <w:r w:rsidR="00BC35D4">
        <w:t>l’objet</w:t>
      </w:r>
      <w:r w:rsidR="00DE023B">
        <w:t xml:space="preserve"> </w:t>
      </w:r>
      <w:r w:rsidR="00407410">
        <w:t xml:space="preserve">qui </w:t>
      </w:r>
      <w:r w:rsidR="00DE023B">
        <w:t>représente le json contenant les informations de l'annonce à ajouter</w:t>
      </w:r>
      <w:r w:rsidR="00407410">
        <w:t xml:space="preserve"> et les images </w:t>
      </w:r>
      <w:r w:rsidR="00DE023B">
        <w:t>à ajouter</w:t>
      </w:r>
      <w:r w:rsidR="00407410">
        <w:t xml:space="preserve"> à l’annonce</w:t>
      </w:r>
      <w:r w:rsidR="00A22C8A">
        <w:t xml:space="preserve">. </w:t>
      </w:r>
      <w:r w:rsidR="00A22C8A" w:rsidRPr="00A22C8A">
        <w:t xml:space="preserve">Cette méthode permet d'ajouter une nouvelle annonce à la base de données. Elle prend en paramètre l’objet qui représente le json contenant les </w:t>
      </w:r>
      <w:r w:rsidR="00A22C8A" w:rsidRPr="00DC6FBA">
        <w:t>informations de l'annonce à ajouter et les images à ajouter à l’annonce. Cette méthode va alors tester si l’utilisateur est connecté. S’il est connecté, la méthode « addAnnonce » du worker principale sera appelé avec les différents paramètres reçus précédemment.</w:t>
      </w:r>
    </w:p>
    <w:p w14:paraId="26BA422C" w14:textId="61BFDFFE" w:rsidR="00407410" w:rsidRPr="00DC6FBA" w:rsidRDefault="00407410" w:rsidP="00DC6FBA">
      <w:pPr>
        <w:pStyle w:val="PJustifier"/>
      </w:pPr>
      <w:r w:rsidRPr="00DC6FBA">
        <w:t xml:space="preserve">Pour terminer elle </w:t>
      </w:r>
      <w:r w:rsidR="00DE023B" w:rsidRPr="00DC6FBA">
        <w:t xml:space="preserve">un message d'erreur/succès et un boolean </w:t>
      </w:r>
      <w:r w:rsidR="00C701DA" w:rsidRPr="00DC6FBA">
        <w:t>« </w:t>
      </w:r>
      <w:r w:rsidR="00DE023B" w:rsidRPr="00DC6FBA">
        <w:t>error</w:t>
      </w:r>
      <w:r w:rsidR="00C701DA" w:rsidRPr="00DC6FBA">
        <w:t> »</w:t>
      </w:r>
      <w:r w:rsidR="00DE023B" w:rsidRPr="00DC6FBA">
        <w:t xml:space="preserve"> qui, quand il est à true, veut dire que le retour est une erreur ou false si ce n'est pas une erreur. La méthode va aussi retourner le code 401 quand l'utilisateur n'est</w:t>
      </w:r>
      <w:r w:rsidRPr="00DC6FBA">
        <w:t xml:space="preserve"> </w:t>
      </w:r>
      <w:r w:rsidR="00DE023B" w:rsidRPr="00DC6FBA">
        <w:t>pas connecté,</w:t>
      </w:r>
      <w:r w:rsidR="005673E8" w:rsidRPr="00DC6FBA">
        <w:t xml:space="preserve"> </w:t>
      </w:r>
      <w:r w:rsidR="00DE023B" w:rsidRPr="00DC6FBA">
        <w:t>500 quand un problème est survenu et 200 quand tout est bon.</w:t>
      </w:r>
    </w:p>
    <w:p w14:paraId="3AD4D952" w14:textId="77777777" w:rsidR="00595850" w:rsidRDefault="00595850" w:rsidP="00595850">
      <w:pPr>
        <w:pStyle w:val="PCode"/>
      </w:pPr>
      <w:r>
        <w:t xml:space="preserve">  public function nouvelleAnnonce($data, $images)</w:t>
      </w:r>
    </w:p>
    <w:p w14:paraId="12A1F0EA" w14:textId="77777777" w:rsidR="00595850" w:rsidRPr="00595850" w:rsidRDefault="00595850" w:rsidP="00595850">
      <w:pPr>
        <w:pStyle w:val="PCode"/>
        <w:rPr>
          <w:lang w:val="en-US"/>
        </w:rPr>
      </w:pPr>
      <w:r>
        <w:t xml:space="preserve">    </w:t>
      </w:r>
      <w:r w:rsidRPr="00595850">
        <w:rPr>
          <w:lang w:val="en-US"/>
        </w:rPr>
        <w:t>{</w:t>
      </w:r>
    </w:p>
    <w:p w14:paraId="69A3F77A" w14:textId="77777777" w:rsidR="00595850" w:rsidRPr="00595850" w:rsidRDefault="00595850" w:rsidP="00595850">
      <w:pPr>
        <w:pStyle w:val="PCode"/>
        <w:rPr>
          <w:lang w:val="en-US"/>
        </w:rPr>
      </w:pPr>
      <w:r w:rsidRPr="00595850">
        <w:rPr>
          <w:lang w:val="en-US"/>
        </w:rPr>
        <w:t xml:space="preserve">        if ($this-&gt;wrk-&gt;isConnected()) {</w:t>
      </w:r>
    </w:p>
    <w:p w14:paraId="525A058B" w14:textId="77777777" w:rsidR="00595850" w:rsidRPr="00595850" w:rsidRDefault="00595850" w:rsidP="00595850">
      <w:pPr>
        <w:pStyle w:val="PCode"/>
        <w:rPr>
          <w:lang w:val="en-US"/>
        </w:rPr>
      </w:pPr>
      <w:r w:rsidRPr="00595850">
        <w:rPr>
          <w:lang w:val="en-US"/>
        </w:rPr>
        <w:t xml:space="preserve">            if ($this-&gt;wrk-&gt;addAnnonce($data, $images)) {</w:t>
      </w:r>
    </w:p>
    <w:p w14:paraId="629399DC" w14:textId="77777777" w:rsidR="00595850" w:rsidRDefault="00595850" w:rsidP="00595850">
      <w:pPr>
        <w:pStyle w:val="PCode"/>
      </w:pPr>
      <w:r w:rsidRPr="00595850">
        <w:rPr>
          <w:lang w:val="en-US"/>
        </w:rPr>
        <w:t xml:space="preserve">                </w:t>
      </w:r>
      <w:r>
        <w:t>echo json_encode(array("error" =&gt; false, "message" =&gt; "L'annonce a correctement été ajouté !"));</w:t>
      </w:r>
    </w:p>
    <w:p w14:paraId="53826A22" w14:textId="77777777" w:rsidR="00595850" w:rsidRDefault="00595850" w:rsidP="00595850">
      <w:pPr>
        <w:pStyle w:val="PCode"/>
      </w:pPr>
      <w:r>
        <w:t xml:space="preserve">            } else {</w:t>
      </w:r>
    </w:p>
    <w:p w14:paraId="4D2E72B1" w14:textId="77777777" w:rsidR="00595850" w:rsidRDefault="00595850" w:rsidP="00595850">
      <w:pPr>
        <w:pStyle w:val="PCode"/>
      </w:pPr>
      <w:r>
        <w:t xml:space="preserve">                http_response_code(500);</w:t>
      </w:r>
    </w:p>
    <w:p w14:paraId="09F2D010" w14:textId="77777777" w:rsidR="00595850" w:rsidRDefault="00595850" w:rsidP="00595850">
      <w:pPr>
        <w:pStyle w:val="PCode"/>
      </w:pPr>
      <w:r>
        <w:t xml:space="preserve">                echo json_encode(array("error" =&gt; true, "message" =&gt; "Erreur lors de l'ajout de l'annonce !"));</w:t>
      </w:r>
    </w:p>
    <w:p w14:paraId="4324AE89" w14:textId="77777777" w:rsidR="00595850" w:rsidRDefault="00595850" w:rsidP="00595850">
      <w:pPr>
        <w:pStyle w:val="PCode"/>
      </w:pPr>
      <w:r>
        <w:t xml:space="preserve">            }</w:t>
      </w:r>
    </w:p>
    <w:p w14:paraId="71488480" w14:textId="77777777" w:rsidR="00595850" w:rsidRDefault="00595850" w:rsidP="00595850">
      <w:pPr>
        <w:pStyle w:val="PCode"/>
      </w:pPr>
      <w:r>
        <w:t xml:space="preserve">        } else {</w:t>
      </w:r>
    </w:p>
    <w:p w14:paraId="06100E53" w14:textId="77777777" w:rsidR="00595850" w:rsidRDefault="00595850" w:rsidP="00595850">
      <w:pPr>
        <w:pStyle w:val="PCode"/>
      </w:pPr>
      <w:r>
        <w:t xml:space="preserve">            http_response_code(401);</w:t>
      </w:r>
    </w:p>
    <w:p w14:paraId="31024851" w14:textId="77777777" w:rsidR="00595850" w:rsidRDefault="00595850" w:rsidP="00595850">
      <w:pPr>
        <w:pStyle w:val="PCode"/>
      </w:pPr>
      <w:r>
        <w:t xml:space="preserve">            echo json_encode(array("error" =&gt; true, "message" =&gt; "Vous n'avez pas l'autorisation d'ajouter une nouvelle annonce !"));</w:t>
      </w:r>
    </w:p>
    <w:p w14:paraId="3F9D0DD0" w14:textId="77777777" w:rsidR="00595850" w:rsidRDefault="00595850" w:rsidP="00595850">
      <w:pPr>
        <w:pStyle w:val="PCode"/>
      </w:pPr>
      <w:r>
        <w:t xml:space="preserve">        }</w:t>
      </w:r>
    </w:p>
    <w:p w14:paraId="438673CB" w14:textId="0727BBDC" w:rsidR="00D40B9B" w:rsidRPr="00595850" w:rsidRDefault="00595850" w:rsidP="00595850">
      <w:pPr>
        <w:pStyle w:val="PCode"/>
      </w:pPr>
      <w:r>
        <w:t xml:space="preserve">    }</w:t>
      </w:r>
    </w:p>
    <w:p w14:paraId="0E10F793" w14:textId="52DA1D0D" w:rsidR="00F2775C" w:rsidRDefault="00F2775C" w:rsidP="00F2775C">
      <w:pPr>
        <w:pStyle w:val="PJustifier"/>
        <w:numPr>
          <w:ilvl w:val="0"/>
          <w:numId w:val="10"/>
        </w:numPr>
      </w:pPr>
      <w:r>
        <w:t>Serveur : Wrk.php</w:t>
      </w:r>
    </w:p>
    <w:p w14:paraId="7B45C003" w14:textId="5C928FCF" w:rsidR="00D40B9B" w:rsidRDefault="00DC6FBA" w:rsidP="001965EE">
      <w:pPr>
        <w:pStyle w:val="PJustifier"/>
      </w:pPr>
      <w:r>
        <w:t xml:space="preserve">Le worker principale va tout simplement </w:t>
      </w:r>
      <w:r w:rsidR="00831DB5">
        <w:t>faire appel au sous-worker « </w:t>
      </w:r>
      <w:r w:rsidR="00F2775C">
        <w:t>W</w:t>
      </w:r>
      <w:r w:rsidR="00831DB5">
        <w:t>rkAnnonce » qui effectuera la méthode « addAnnonce ».</w:t>
      </w:r>
    </w:p>
    <w:p w14:paraId="5F375CB2" w14:textId="77777777" w:rsidR="00DC6FBA" w:rsidRPr="00DC6FBA" w:rsidRDefault="00DC6FBA" w:rsidP="00DC6FBA">
      <w:pPr>
        <w:pStyle w:val="PCode"/>
        <w:rPr>
          <w:lang w:val="en-US"/>
        </w:rPr>
      </w:pPr>
      <w:r w:rsidRPr="00831DB5">
        <w:t xml:space="preserve">    </w:t>
      </w:r>
      <w:r w:rsidRPr="00DC6FBA">
        <w:rPr>
          <w:lang w:val="en-US"/>
        </w:rPr>
        <w:t>public function addAnnonce($data, $images)</w:t>
      </w:r>
    </w:p>
    <w:p w14:paraId="69EBF6C6" w14:textId="77777777" w:rsidR="00DC6FBA" w:rsidRPr="00DC6FBA" w:rsidRDefault="00DC6FBA" w:rsidP="00DC6FBA">
      <w:pPr>
        <w:pStyle w:val="PCode"/>
        <w:rPr>
          <w:lang w:val="en-US"/>
        </w:rPr>
      </w:pPr>
      <w:r w:rsidRPr="00DC6FBA">
        <w:rPr>
          <w:lang w:val="en-US"/>
        </w:rPr>
        <w:t xml:space="preserve">    {</w:t>
      </w:r>
    </w:p>
    <w:p w14:paraId="1C66E92B" w14:textId="77777777" w:rsidR="00DC6FBA" w:rsidRPr="00DC6FBA" w:rsidRDefault="00DC6FBA" w:rsidP="00DC6FBA">
      <w:pPr>
        <w:pStyle w:val="PCode"/>
        <w:rPr>
          <w:lang w:val="en-US"/>
        </w:rPr>
      </w:pPr>
      <w:r w:rsidRPr="00DC6FBA">
        <w:rPr>
          <w:lang w:val="en-US"/>
        </w:rPr>
        <w:t xml:space="preserve">        return $this-&gt;wrkAnnonce-&gt;addAnnonce($data, $images);</w:t>
      </w:r>
    </w:p>
    <w:p w14:paraId="2301B6BC" w14:textId="34E2FA6B" w:rsidR="00DC6FBA" w:rsidRDefault="00DC6FBA" w:rsidP="00DC6FBA">
      <w:pPr>
        <w:pStyle w:val="PCode"/>
        <w:rPr>
          <w:lang w:val="en-US"/>
        </w:rPr>
      </w:pPr>
      <w:r w:rsidRPr="00DC6FBA">
        <w:rPr>
          <w:lang w:val="en-US"/>
        </w:rPr>
        <w:t xml:space="preserve">    }</w:t>
      </w:r>
    </w:p>
    <w:p w14:paraId="02ADB790" w14:textId="70CD599E" w:rsidR="003E60A3" w:rsidRDefault="00F2775C" w:rsidP="00F67C1F">
      <w:pPr>
        <w:pStyle w:val="PJustifier"/>
        <w:numPr>
          <w:ilvl w:val="0"/>
          <w:numId w:val="10"/>
        </w:numPr>
        <w:rPr>
          <w:lang w:val="en-US"/>
        </w:rPr>
      </w:pPr>
      <w:r>
        <w:rPr>
          <w:lang w:val="en-US"/>
        </w:rPr>
        <w:t>Serveur</w:t>
      </w:r>
      <w:r w:rsidR="00F67C1F">
        <w:rPr>
          <w:lang w:val="en-US"/>
        </w:rPr>
        <w:t xml:space="preserve">: </w:t>
      </w:r>
      <w:r>
        <w:rPr>
          <w:lang w:val="en-US"/>
        </w:rPr>
        <w:t>WrkAnnonce</w:t>
      </w:r>
      <w:r w:rsidR="00F67C1F">
        <w:rPr>
          <w:lang w:val="en-US"/>
        </w:rPr>
        <w:t>.php</w:t>
      </w:r>
    </w:p>
    <w:p w14:paraId="4F91C35A" w14:textId="77777777" w:rsidR="00F769AE" w:rsidRDefault="005808E3" w:rsidP="005808E3">
      <w:pPr>
        <w:pStyle w:val="PJustifier"/>
      </w:pPr>
      <w:r w:rsidRPr="005808E3">
        <w:lastRenderedPageBreak/>
        <w:t xml:space="preserve">Cette fonction </w:t>
      </w:r>
      <w:r w:rsidR="00E43093" w:rsidRPr="00E43093">
        <w:t>permet d'ajouter une nouvelle annonce dans la base de données</w:t>
      </w:r>
      <w:r w:rsidR="00F769AE">
        <w:t xml:space="preserve">. Elle reçoit en paramètre </w:t>
      </w:r>
      <w:r w:rsidR="00F769AE" w:rsidRPr="00F769AE">
        <w:t xml:space="preserve">$data </w:t>
      </w:r>
      <w:r w:rsidR="00F769AE">
        <w:t>qui</w:t>
      </w:r>
      <w:r w:rsidR="00F769AE" w:rsidRPr="00F769AE">
        <w:t xml:space="preserve"> représente les informations de l'annonce à ajouter</w:t>
      </w:r>
      <w:r w:rsidR="00F769AE">
        <w:t xml:space="preserve"> et </w:t>
      </w:r>
      <w:r w:rsidR="00F769AE" w:rsidRPr="00F769AE">
        <w:t xml:space="preserve">$images </w:t>
      </w:r>
      <w:r w:rsidR="00F769AE">
        <w:t>qui</w:t>
      </w:r>
      <w:r w:rsidR="00F769AE" w:rsidRPr="00F769AE">
        <w:t xml:space="preserve"> représente la/les images à ajouter pour l'annonce. Une annonce peut avoir aucune image.</w:t>
      </w:r>
    </w:p>
    <w:p w14:paraId="26036E49" w14:textId="6BE7D4E0" w:rsidR="00F94D9C" w:rsidRDefault="00F769AE" w:rsidP="005808E3">
      <w:pPr>
        <w:pStyle w:val="PJustifier"/>
      </w:pPr>
      <w:r>
        <w:t xml:space="preserve">Cette fonction va ensuite tester si </w:t>
      </w:r>
      <w:r w:rsidR="002E390B">
        <w:t xml:space="preserve">$data est bien </w:t>
      </w:r>
      <w:r w:rsidR="005808E3" w:rsidRPr="005808E3">
        <w:t>définie</w:t>
      </w:r>
      <w:r w:rsidR="002E390B">
        <w:t xml:space="preserve"> et créer </w:t>
      </w:r>
      <w:r w:rsidR="00F94D9C">
        <w:t>une variable</w:t>
      </w:r>
      <w:r w:rsidR="002E390B">
        <w:t xml:space="preserve"> </w:t>
      </w:r>
      <w:r w:rsidR="00287CA8">
        <w:t xml:space="preserve">$array </w:t>
      </w:r>
      <w:r w:rsidR="00F94D9C">
        <w:t>qui décode $data qui est un JSON comme expliqué précédemment</w:t>
      </w:r>
      <w:r w:rsidR="007F62F2">
        <w:t>. Elle va après ça</w:t>
      </w:r>
      <w:r w:rsidR="00287CA8">
        <w:t>,</w:t>
      </w:r>
      <w:r w:rsidR="007F62F2">
        <w:t xml:space="preserve"> tester si les valeurs rentrées dans le JSON sont définies</w:t>
      </w:r>
      <w:r w:rsidR="00E84B6B">
        <w:t>.</w:t>
      </w:r>
    </w:p>
    <w:p w14:paraId="40E77A94" w14:textId="77777777" w:rsidR="00295262" w:rsidRDefault="00C0285B" w:rsidP="005808E3">
      <w:pPr>
        <w:pStyle w:val="PJustifier"/>
      </w:pPr>
      <w:r>
        <w:t xml:space="preserve">Ensuite, elle va créer la requête </w:t>
      </w:r>
      <w:r w:rsidR="000344A6">
        <w:t>SQL</w:t>
      </w:r>
      <w:r>
        <w:t xml:space="preserve"> en respectant </w:t>
      </w:r>
      <w:r w:rsidR="00ED07BD">
        <w:t xml:space="preserve">les conditions pour éviter les injections SQL. Elle </w:t>
      </w:r>
      <w:r w:rsidR="002B78DA">
        <w:t>va ensuite ajouter cette requête à une transaction.</w:t>
      </w:r>
    </w:p>
    <w:p w14:paraId="0CFA26FD" w14:textId="2F3C48C9" w:rsidR="00295262" w:rsidRDefault="00295262" w:rsidP="00295262">
      <w:pPr>
        <w:pStyle w:val="PJustifier"/>
        <w:numPr>
          <w:ilvl w:val="0"/>
          <w:numId w:val="10"/>
        </w:numPr>
      </w:pPr>
      <w:r>
        <w:t>Serveur :WrkDatabase</w:t>
      </w:r>
    </w:p>
    <w:p w14:paraId="687256D7" w14:textId="0B5668AB" w:rsidR="00F94D9C" w:rsidRDefault="002B78DA" w:rsidP="005808E3">
      <w:pPr>
        <w:pStyle w:val="PJustifier"/>
      </w:pPr>
      <w:r>
        <w:t>Voici le code pour l’ajout d’une transaction :</w:t>
      </w:r>
    </w:p>
    <w:p w14:paraId="6215227F" w14:textId="77777777" w:rsidR="00260B50" w:rsidRPr="00260B50" w:rsidRDefault="00260B50" w:rsidP="00260B50">
      <w:pPr>
        <w:pStyle w:val="PCode"/>
        <w:rPr>
          <w:lang w:val="en-US"/>
        </w:rPr>
      </w:pPr>
      <w:r w:rsidRPr="00295262">
        <w:t xml:space="preserve">   </w:t>
      </w:r>
      <w:r w:rsidRPr="00260B50">
        <w:rPr>
          <w:lang w:val="en-US"/>
        </w:rPr>
        <w:t>public function addQueryToTransaction($query, $params)</w:t>
      </w:r>
    </w:p>
    <w:p w14:paraId="5FD9511B" w14:textId="77777777" w:rsidR="00260B50" w:rsidRPr="00260B50" w:rsidRDefault="00260B50" w:rsidP="00260B50">
      <w:pPr>
        <w:pStyle w:val="PCode"/>
        <w:rPr>
          <w:lang w:val="en-US"/>
        </w:rPr>
      </w:pPr>
      <w:r w:rsidRPr="00260B50">
        <w:rPr>
          <w:lang w:val="en-US"/>
        </w:rPr>
        <w:t xml:space="preserve">    {</w:t>
      </w:r>
    </w:p>
    <w:p w14:paraId="2F095306" w14:textId="77777777" w:rsidR="00260B50" w:rsidRPr="00260B50" w:rsidRDefault="00260B50" w:rsidP="00260B50">
      <w:pPr>
        <w:pStyle w:val="PCode"/>
        <w:rPr>
          <w:lang w:val="en-US"/>
        </w:rPr>
      </w:pPr>
      <w:r w:rsidRPr="00260B50">
        <w:rPr>
          <w:lang w:val="en-US"/>
        </w:rPr>
        <w:t xml:space="preserve">        $res = false;</w:t>
      </w:r>
    </w:p>
    <w:p w14:paraId="13C2DB55" w14:textId="77777777" w:rsidR="00260B50" w:rsidRPr="00260B50" w:rsidRDefault="00260B50" w:rsidP="00260B50">
      <w:pPr>
        <w:pStyle w:val="PCode"/>
        <w:rPr>
          <w:lang w:val="en-US"/>
        </w:rPr>
      </w:pPr>
      <w:r w:rsidRPr="00260B50">
        <w:rPr>
          <w:lang w:val="en-US"/>
        </w:rPr>
        <w:t xml:space="preserve">        if ($this-&gt;pdo-&gt;inTransaction()) {</w:t>
      </w:r>
    </w:p>
    <w:p w14:paraId="356510AA" w14:textId="77777777" w:rsidR="00260B50" w:rsidRPr="00260B50" w:rsidRDefault="00260B50" w:rsidP="00260B50">
      <w:pPr>
        <w:pStyle w:val="PCode"/>
        <w:rPr>
          <w:lang w:val="en-US"/>
        </w:rPr>
      </w:pPr>
      <w:r w:rsidRPr="00260B50">
        <w:rPr>
          <w:lang w:val="en-US"/>
        </w:rPr>
        <w:t xml:space="preserve">            $maQuery = $this-&gt;pdo-&gt;prepare($query);</w:t>
      </w:r>
    </w:p>
    <w:p w14:paraId="013D19DC" w14:textId="77777777" w:rsidR="00260B50" w:rsidRPr="00260B50" w:rsidRDefault="00260B50" w:rsidP="00260B50">
      <w:pPr>
        <w:pStyle w:val="PCode"/>
        <w:rPr>
          <w:lang w:val="en-US"/>
        </w:rPr>
      </w:pPr>
      <w:r w:rsidRPr="00260B50">
        <w:rPr>
          <w:lang w:val="en-US"/>
        </w:rPr>
        <w:t xml:space="preserve">            $res = $maQuery-&gt;execute($params);</w:t>
      </w:r>
    </w:p>
    <w:p w14:paraId="2015C712" w14:textId="77777777" w:rsidR="00260B50" w:rsidRPr="00260B50" w:rsidRDefault="00260B50" w:rsidP="00260B50">
      <w:pPr>
        <w:pStyle w:val="PCode"/>
        <w:rPr>
          <w:lang w:val="en-US"/>
        </w:rPr>
      </w:pPr>
      <w:r w:rsidRPr="00260B50">
        <w:rPr>
          <w:lang w:val="en-US"/>
        </w:rPr>
        <w:t xml:space="preserve">        }</w:t>
      </w:r>
    </w:p>
    <w:p w14:paraId="7E82AF37" w14:textId="77777777" w:rsidR="00260B50" w:rsidRPr="00260B50" w:rsidRDefault="00260B50" w:rsidP="00260B50">
      <w:pPr>
        <w:pStyle w:val="PCode"/>
        <w:rPr>
          <w:lang w:val="en-US"/>
        </w:rPr>
      </w:pPr>
      <w:r w:rsidRPr="00260B50">
        <w:rPr>
          <w:lang w:val="en-US"/>
        </w:rPr>
        <w:t xml:space="preserve">        return $res;</w:t>
      </w:r>
    </w:p>
    <w:p w14:paraId="58DF7F37" w14:textId="12D5CD34" w:rsidR="002B78DA" w:rsidRDefault="00260B50" w:rsidP="00260B50">
      <w:pPr>
        <w:pStyle w:val="PCode"/>
        <w:rPr>
          <w:lang w:val="en-US"/>
        </w:rPr>
      </w:pPr>
      <w:r w:rsidRPr="00260B50">
        <w:rPr>
          <w:lang w:val="en-US"/>
        </w:rPr>
        <w:t xml:space="preserve">    }</w:t>
      </w:r>
    </w:p>
    <w:p w14:paraId="715E3625" w14:textId="65F41623" w:rsidR="00540B1C" w:rsidRDefault="00241267" w:rsidP="005808E3">
      <w:pPr>
        <w:pStyle w:val="PJustifier"/>
      </w:pPr>
      <w:r w:rsidRPr="00241267">
        <w:t>Si l’ajout à la t</w:t>
      </w:r>
      <w:r>
        <w:t xml:space="preserve">ransaction s’est bien effectué (true), </w:t>
      </w:r>
      <w:r w:rsidR="00E63899">
        <w:t xml:space="preserve">la variable pk_annonce reçoit la pk de la dernière annonce ajouté </w:t>
      </w:r>
      <w:r w:rsidR="00166A52">
        <w:t>et va ensuite, si des images sont contenue</w:t>
      </w:r>
      <w:r w:rsidR="00540B1C">
        <w:t>s</w:t>
      </w:r>
      <w:r w:rsidR="00166A52">
        <w:t xml:space="preserve"> dans la </w:t>
      </w:r>
      <w:r w:rsidR="00540B1C">
        <w:t>variable $images, les ajouter via la méthodes addImages</w:t>
      </w:r>
      <w:r w:rsidR="003D3CE6">
        <w:t>()</w:t>
      </w:r>
      <w:r w:rsidR="00BA4730">
        <w:t xml:space="preserve"> puis si toutes les images ont été ajouté correctement, un commit est effectué</w:t>
      </w:r>
      <w:r w:rsidR="00787E21">
        <w:t>.</w:t>
      </w:r>
      <w:r w:rsidR="00BA4730">
        <w:t xml:space="preserve"> Si </w:t>
      </w:r>
      <w:r w:rsidR="001B5D70">
        <w:t>cependant</w:t>
      </w:r>
      <w:r w:rsidR="00BA4730">
        <w:t xml:space="preserve"> </w:t>
      </w:r>
      <w:r w:rsidR="005368B1">
        <w:t>aucunes images</w:t>
      </w:r>
      <w:r w:rsidR="00BA4730">
        <w:t xml:space="preserve"> </w:t>
      </w:r>
      <w:r w:rsidR="005368B1">
        <w:t>n’étaient présentes dans la variable $images, un commit est directement fait.</w:t>
      </w:r>
      <w:r w:rsidR="00FA276F">
        <w:t xml:space="preserve"> Si par malheur une erreur survient, un rollback est effectué.</w:t>
      </w:r>
    </w:p>
    <w:p w14:paraId="11F34175" w14:textId="77777777" w:rsidR="00295262" w:rsidRPr="00FA276F" w:rsidRDefault="00295262" w:rsidP="00295262">
      <w:pPr>
        <w:pStyle w:val="PCode"/>
      </w:pPr>
      <w:r w:rsidRPr="00FA276F">
        <w:t xml:space="preserve">    public function addAnnonce($data, $images)</w:t>
      </w:r>
    </w:p>
    <w:p w14:paraId="3C22EE69" w14:textId="77777777" w:rsidR="00295262" w:rsidRPr="003E60A3" w:rsidRDefault="00295262" w:rsidP="00295262">
      <w:pPr>
        <w:pStyle w:val="PCode"/>
        <w:rPr>
          <w:lang w:val="en-US"/>
        </w:rPr>
      </w:pPr>
      <w:r w:rsidRPr="00FA276F">
        <w:t xml:space="preserve">    </w:t>
      </w:r>
      <w:r w:rsidRPr="003E60A3">
        <w:rPr>
          <w:lang w:val="en-US"/>
        </w:rPr>
        <w:t>{</w:t>
      </w:r>
    </w:p>
    <w:p w14:paraId="232101DF" w14:textId="77777777" w:rsidR="00295262" w:rsidRPr="003E60A3" w:rsidRDefault="00295262" w:rsidP="00295262">
      <w:pPr>
        <w:pStyle w:val="PCode"/>
        <w:rPr>
          <w:lang w:val="en-US"/>
        </w:rPr>
      </w:pPr>
      <w:r w:rsidRPr="003E60A3">
        <w:rPr>
          <w:lang w:val="en-US"/>
        </w:rPr>
        <w:t xml:space="preserve">        $result = false;</w:t>
      </w:r>
    </w:p>
    <w:p w14:paraId="445185AE" w14:textId="77777777" w:rsidR="00295262" w:rsidRPr="003E60A3" w:rsidRDefault="00295262" w:rsidP="00295262">
      <w:pPr>
        <w:pStyle w:val="PCode"/>
        <w:rPr>
          <w:lang w:val="en-US"/>
        </w:rPr>
      </w:pPr>
      <w:r w:rsidRPr="003E60A3">
        <w:rPr>
          <w:lang w:val="en-US"/>
        </w:rPr>
        <w:t xml:space="preserve">        if (isset($data)) {</w:t>
      </w:r>
    </w:p>
    <w:p w14:paraId="06822A7F" w14:textId="77777777" w:rsidR="00295262" w:rsidRPr="003E60A3" w:rsidRDefault="00295262" w:rsidP="00295262">
      <w:pPr>
        <w:pStyle w:val="PCode"/>
        <w:rPr>
          <w:lang w:val="en-US"/>
        </w:rPr>
      </w:pPr>
      <w:r w:rsidRPr="003E60A3">
        <w:rPr>
          <w:lang w:val="en-US"/>
        </w:rPr>
        <w:t xml:space="preserve">            $array = json_decode($data);</w:t>
      </w:r>
    </w:p>
    <w:p w14:paraId="4AA50C26" w14:textId="77777777" w:rsidR="00295262" w:rsidRPr="003E60A3" w:rsidRDefault="00295262" w:rsidP="00295262">
      <w:pPr>
        <w:pStyle w:val="PCode"/>
        <w:rPr>
          <w:lang w:val="en-US"/>
        </w:rPr>
      </w:pPr>
      <w:r w:rsidRPr="003E60A3">
        <w:rPr>
          <w:lang w:val="en-US"/>
        </w:rPr>
        <w:t xml:space="preserve">            if (isset($array) &amp;&amp; !empty($array)) {</w:t>
      </w:r>
    </w:p>
    <w:p w14:paraId="38CFE89E" w14:textId="77777777" w:rsidR="00295262" w:rsidRPr="003E60A3" w:rsidRDefault="00295262" w:rsidP="00295262">
      <w:pPr>
        <w:pStyle w:val="PCode"/>
        <w:rPr>
          <w:lang w:val="en-US"/>
        </w:rPr>
      </w:pPr>
      <w:r w:rsidRPr="003E60A3">
        <w:rPr>
          <w:lang w:val="en-US"/>
        </w:rPr>
        <w:t xml:space="preserve">                if ($this-&gt;database-&gt;startTransaction()) {</w:t>
      </w:r>
    </w:p>
    <w:p w14:paraId="1B1BD4EF" w14:textId="77777777" w:rsidR="00295262" w:rsidRPr="003E60A3" w:rsidRDefault="00295262" w:rsidP="00295262">
      <w:pPr>
        <w:pStyle w:val="PCode"/>
        <w:rPr>
          <w:lang w:val="en-US"/>
        </w:rPr>
      </w:pPr>
      <w:r w:rsidRPr="003E60A3">
        <w:rPr>
          <w:lang w:val="en-US"/>
        </w:rPr>
        <w:t xml:space="preserve">                    try {</w:t>
      </w:r>
    </w:p>
    <w:p w14:paraId="15C49F02" w14:textId="77777777" w:rsidR="00295262" w:rsidRPr="003E60A3" w:rsidRDefault="00295262" w:rsidP="00295262">
      <w:pPr>
        <w:pStyle w:val="PCode"/>
        <w:rPr>
          <w:lang w:val="en-US"/>
        </w:rPr>
      </w:pPr>
      <w:r w:rsidRPr="003E60A3">
        <w:rPr>
          <w:lang w:val="en-US"/>
        </w:rPr>
        <w:t xml:space="preserve">                        $titre = htmlspecialchars($array-&gt;titre);</w:t>
      </w:r>
    </w:p>
    <w:p w14:paraId="3314BC76" w14:textId="77777777" w:rsidR="00295262" w:rsidRPr="003E60A3" w:rsidRDefault="00295262" w:rsidP="00295262">
      <w:pPr>
        <w:pStyle w:val="PCode"/>
        <w:rPr>
          <w:lang w:val="en-US"/>
        </w:rPr>
      </w:pPr>
      <w:r w:rsidRPr="003E60A3">
        <w:rPr>
          <w:lang w:val="en-US"/>
        </w:rPr>
        <w:t xml:space="preserve">                        $description = htmlspecialchars($array-&gt;description);</w:t>
      </w:r>
    </w:p>
    <w:p w14:paraId="3D8EBF34" w14:textId="77777777" w:rsidR="00295262" w:rsidRPr="003E60A3" w:rsidRDefault="00295262" w:rsidP="00295262">
      <w:pPr>
        <w:pStyle w:val="PCode"/>
        <w:rPr>
          <w:lang w:val="en-US"/>
        </w:rPr>
      </w:pPr>
      <w:r w:rsidRPr="003E60A3">
        <w:rPr>
          <w:lang w:val="en-US"/>
        </w:rPr>
        <w:t xml:space="preserve">                        $prix = htmlspecialchars($array-&gt;prix);</w:t>
      </w:r>
    </w:p>
    <w:p w14:paraId="2849FA8B" w14:textId="77777777" w:rsidR="00295262" w:rsidRPr="003E60A3" w:rsidRDefault="00295262" w:rsidP="00295262">
      <w:pPr>
        <w:pStyle w:val="PCode"/>
        <w:rPr>
          <w:lang w:val="en-US"/>
        </w:rPr>
      </w:pPr>
      <w:r w:rsidRPr="003E60A3">
        <w:rPr>
          <w:lang w:val="en-US"/>
        </w:rPr>
        <w:t xml:space="preserve">                        $fkUtilisateur = htmlspecialchars($array-&gt;fkUtilisateur);</w:t>
      </w:r>
    </w:p>
    <w:p w14:paraId="391D795E" w14:textId="77777777" w:rsidR="00295262" w:rsidRPr="003E60A3" w:rsidRDefault="00295262" w:rsidP="00295262">
      <w:pPr>
        <w:pStyle w:val="PCode"/>
      </w:pPr>
      <w:r w:rsidRPr="003E60A3">
        <w:rPr>
          <w:lang w:val="en-US"/>
        </w:rPr>
        <w:t xml:space="preserve">                        </w:t>
      </w:r>
      <w:r w:rsidRPr="003E60A3">
        <w:t>$fkEtat = htmlspecialchars($array-&gt;fkEtat);</w:t>
      </w:r>
    </w:p>
    <w:p w14:paraId="3AC5E0F1" w14:textId="77777777" w:rsidR="00295262" w:rsidRPr="003E60A3" w:rsidRDefault="00295262" w:rsidP="00295262">
      <w:pPr>
        <w:pStyle w:val="PCode"/>
      </w:pPr>
      <w:r w:rsidRPr="003E60A3">
        <w:t xml:space="preserve">                        if (isset($titre, $description, $prix, $fkEtat, $fkUtilisateur)) {</w:t>
      </w:r>
    </w:p>
    <w:p w14:paraId="54535691" w14:textId="77777777" w:rsidR="00295262" w:rsidRPr="003E60A3" w:rsidRDefault="00295262" w:rsidP="00295262">
      <w:pPr>
        <w:pStyle w:val="PCode"/>
      </w:pPr>
      <w:r w:rsidRPr="003E60A3">
        <w:t xml:space="preserve">                            $sql = "INSERT INTO t_annonce (titre, description, prix, fk_utilisateur ,fk_etat) VALUES (?,?,?,?,?)";</w:t>
      </w:r>
    </w:p>
    <w:p w14:paraId="1C2CCA6D" w14:textId="77777777" w:rsidR="00295262" w:rsidRPr="003E60A3" w:rsidRDefault="00295262" w:rsidP="00295262">
      <w:pPr>
        <w:pStyle w:val="PCode"/>
      </w:pPr>
      <w:r w:rsidRPr="003E60A3">
        <w:t xml:space="preserve">                            $params = array($titre, $description, $prix, $fkUtilisateur, $fkEtat);</w:t>
      </w:r>
    </w:p>
    <w:p w14:paraId="7D5E7197" w14:textId="77777777" w:rsidR="00295262" w:rsidRPr="003E60A3" w:rsidRDefault="00295262" w:rsidP="00295262">
      <w:pPr>
        <w:pStyle w:val="PCode"/>
        <w:rPr>
          <w:lang w:val="en-US"/>
        </w:rPr>
      </w:pPr>
      <w:r w:rsidRPr="003E60A3">
        <w:t xml:space="preserve">                            </w:t>
      </w:r>
      <w:r w:rsidRPr="003E60A3">
        <w:rPr>
          <w:lang w:val="en-US"/>
        </w:rPr>
        <w:t>if ($this-&gt;database-&gt;addQueryToTransaction($sql, $params)) {</w:t>
      </w:r>
    </w:p>
    <w:p w14:paraId="2B389E53" w14:textId="77777777" w:rsidR="00295262" w:rsidRPr="003E60A3" w:rsidRDefault="00295262" w:rsidP="00295262">
      <w:pPr>
        <w:pStyle w:val="PCode"/>
        <w:rPr>
          <w:lang w:val="en-US"/>
        </w:rPr>
      </w:pPr>
      <w:r w:rsidRPr="003E60A3">
        <w:rPr>
          <w:lang w:val="en-US"/>
        </w:rPr>
        <w:t xml:space="preserve">                                $pk_annonce = $this-&gt;database-&gt;getLastId('t_annonce');</w:t>
      </w:r>
    </w:p>
    <w:p w14:paraId="361EA25B" w14:textId="77777777" w:rsidR="00295262" w:rsidRPr="003E60A3" w:rsidRDefault="00295262" w:rsidP="00295262">
      <w:pPr>
        <w:pStyle w:val="PCode"/>
        <w:rPr>
          <w:lang w:val="en-US"/>
        </w:rPr>
      </w:pPr>
      <w:r w:rsidRPr="003E60A3">
        <w:rPr>
          <w:lang w:val="en-US"/>
        </w:rPr>
        <w:t xml:space="preserve">                                if (isset($images)) {</w:t>
      </w:r>
    </w:p>
    <w:p w14:paraId="50474C7B" w14:textId="77777777" w:rsidR="00295262" w:rsidRPr="003E60A3" w:rsidRDefault="00295262" w:rsidP="00295262">
      <w:pPr>
        <w:pStyle w:val="PCode"/>
        <w:rPr>
          <w:lang w:val="en-US"/>
        </w:rPr>
      </w:pPr>
      <w:r w:rsidRPr="003E60A3">
        <w:rPr>
          <w:lang w:val="en-US"/>
        </w:rPr>
        <w:t xml:space="preserve">                                    $imagesAdd = false;</w:t>
      </w:r>
    </w:p>
    <w:p w14:paraId="5A4DF934" w14:textId="77777777" w:rsidR="00295262" w:rsidRPr="003E60A3" w:rsidRDefault="00295262" w:rsidP="00295262">
      <w:pPr>
        <w:pStyle w:val="PCode"/>
        <w:rPr>
          <w:lang w:val="en-US"/>
        </w:rPr>
      </w:pPr>
      <w:r w:rsidRPr="003E60A3">
        <w:rPr>
          <w:lang w:val="en-US"/>
        </w:rPr>
        <w:t xml:space="preserve">                                    for ($i = 0; $i &lt; count($_FILES['images']['name']); $i++) {</w:t>
      </w:r>
    </w:p>
    <w:p w14:paraId="7C5E16A7" w14:textId="77777777" w:rsidR="00295262" w:rsidRPr="003E60A3" w:rsidRDefault="00295262" w:rsidP="00295262">
      <w:pPr>
        <w:pStyle w:val="PCode"/>
        <w:rPr>
          <w:lang w:val="en-US"/>
        </w:rPr>
      </w:pPr>
      <w:r w:rsidRPr="003E60A3">
        <w:rPr>
          <w:lang w:val="en-US"/>
        </w:rPr>
        <w:lastRenderedPageBreak/>
        <w:t xml:space="preserve">                                        $imagesAdd = $this-&gt;refWrk-&gt;addImage($_FILES['images']['name'][$i], $_FILES['images']['tmp_name'][$i], $_FILES['images']['type'][$i], $pk_annonce);</w:t>
      </w:r>
    </w:p>
    <w:p w14:paraId="409811E8" w14:textId="77777777" w:rsidR="00295262" w:rsidRPr="003E60A3" w:rsidRDefault="00295262" w:rsidP="00295262">
      <w:pPr>
        <w:pStyle w:val="PCode"/>
        <w:rPr>
          <w:lang w:val="en-US"/>
        </w:rPr>
      </w:pPr>
      <w:r w:rsidRPr="003E60A3">
        <w:rPr>
          <w:lang w:val="en-US"/>
        </w:rPr>
        <w:t xml:space="preserve">                                    }</w:t>
      </w:r>
    </w:p>
    <w:p w14:paraId="24F3DA42" w14:textId="77777777" w:rsidR="00295262" w:rsidRPr="003E60A3" w:rsidRDefault="00295262" w:rsidP="00295262">
      <w:pPr>
        <w:pStyle w:val="PCode"/>
        <w:rPr>
          <w:lang w:val="en-US"/>
        </w:rPr>
      </w:pPr>
      <w:r w:rsidRPr="003E60A3">
        <w:rPr>
          <w:lang w:val="en-US"/>
        </w:rPr>
        <w:t xml:space="preserve">                                    if ($imagesAdd) {</w:t>
      </w:r>
    </w:p>
    <w:p w14:paraId="3A08DBCF" w14:textId="77777777" w:rsidR="00295262" w:rsidRPr="003E60A3" w:rsidRDefault="00295262" w:rsidP="00295262">
      <w:pPr>
        <w:pStyle w:val="PCode"/>
        <w:rPr>
          <w:lang w:val="en-US"/>
        </w:rPr>
      </w:pPr>
      <w:r w:rsidRPr="003E60A3">
        <w:rPr>
          <w:lang w:val="en-US"/>
        </w:rPr>
        <w:t xml:space="preserve">                                        $result = $this-&gt;database-&gt;commitTransaction();</w:t>
      </w:r>
    </w:p>
    <w:p w14:paraId="00E57922" w14:textId="77777777" w:rsidR="00295262" w:rsidRPr="003E60A3" w:rsidRDefault="00295262" w:rsidP="00295262">
      <w:pPr>
        <w:pStyle w:val="PCode"/>
        <w:rPr>
          <w:lang w:val="en-US"/>
        </w:rPr>
      </w:pPr>
      <w:r w:rsidRPr="003E60A3">
        <w:rPr>
          <w:lang w:val="en-US"/>
        </w:rPr>
        <w:t xml:space="preserve">                                    }</w:t>
      </w:r>
    </w:p>
    <w:p w14:paraId="7E64B429" w14:textId="77777777" w:rsidR="00295262" w:rsidRPr="003E60A3" w:rsidRDefault="00295262" w:rsidP="00295262">
      <w:pPr>
        <w:pStyle w:val="PCode"/>
        <w:rPr>
          <w:lang w:val="en-US"/>
        </w:rPr>
      </w:pPr>
      <w:r w:rsidRPr="003E60A3">
        <w:rPr>
          <w:lang w:val="en-US"/>
        </w:rPr>
        <w:t xml:space="preserve">                                } else {</w:t>
      </w:r>
    </w:p>
    <w:p w14:paraId="78608C8B" w14:textId="77777777" w:rsidR="00295262" w:rsidRPr="003E60A3" w:rsidRDefault="00295262" w:rsidP="00295262">
      <w:pPr>
        <w:pStyle w:val="PCode"/>
        <w:rPr>
          <w:lang w:val="en-US"/>
        </w:rPr>
      </w:pPr>
      <w:r w:rsidRPr="003E60A3">
        <w:rPr>
          <w:lang w:val="en-US"/>
        </w:rPr>
        <w:t xml:space="preserve">                                    $result = $this-&gt;database-&gt;commitTransaction();</w:t>
      </w:r>
    </w:p>
    <w:p w14:paraId="2AFC9B6C" w14:textId="77777777" w:rsidR="00295262" w:rsidRPr="003E60A3" w:rsidRDefault="00295262" w:rsidP="00295262">
      <w:pPr>
        <w:pStyle w:val="PCode"/>
        <w:rPr>
          <w:lang w:val="en-US"/>
        </w:rPr>
      </w:pPr>
      <w:r w:rsidRPr="003E60A3">
        <w:rPr>
          <w:lang w:val="en-US"/>
        </w:rPr>
        <w:t xml:space="preserve">                                }</w:t>
      </w:r>
    </w:p>
    <w:p w14:paraId="37E33981" w14:textId="77777777" w:rsidR="00295262" w:rsidRPr="003E60A3" w:rsidRDefault="00295262" w:rsidP="00295262">
      <w:pPr>
        <w:pStyle w:val="PCode"/>
        <w:rPr>
          <w:lang w:val="en-US"/>
        </w:rPr>
      </w:pPr>
      <w:r w:rsidRPr="003E60A3">
        <w:rPr>
          <w:lang w:val="en-US"/>
        </w:rPr>
        <w:t xml:space="preserve">                            }</w:t>
      </w:r>
    </w:p>
    <w:p w14:paraId="2321D757" w14:textId="77777777" w:rsidR="00295262" w:rsidRPr="003E60A3" w:rsidRDefault="00295262" w:rsidP="00295262">
      <w:pPr>
        <w:pStyle w:val="PCode"/>
        <w:rPr>
          <w:lang w:val="en-US"/>
        </w:rPr>
      </w:pPr>
      <w:r w:rsidRPr="003E60A3">
        <w:rPr>
          <w:lang w:val="en-US"/>
        </w:rPr>
        <w:t xml:space="preserve">                        }</w:t>
      </w:r>
    </w:p>
    <w:p w14:paraId="644EF766" w14:textId="77777777" w:rsidR="00295262" w:rsidRPr="003E60A3" w:rsidRDefault="00295262" w:rsidP="00295262">
      <w:pPr>
        <w:pStyle w:val="PCode"/>
        <w:rPr>
          <w:lang w:val="en-US"/>
        </w:rPr>
      </w:pPr>
      <w:r w:rsidRPr="003E60A3">
        <w:rPr>
          <w:lang w:val="en-US"/>
        </w:rPr>
        <w:t xml:space="preserve">                    } catch (Exception $e) {</w:t>
      </w:r>
    </w:p>
    <w:p w14:paraId="4475F93E" w14:textId="77777777" w:rsidR="00295262" w:rsidRPr="003E60A3" w:rsidRDefault="00295262" w:rsidP="00295262">
      <w:pPr>
        <w:pStyle w:val="PCode"/>
        <w:rPr>
          <w:lang w:val="en-US"/>
        </w:rPr>
      </w:pPr>
      <w:r w:rsidRPr="003E60A3">
        <w:rPr>
          <w:lang w:val="en-US"/>
        </w:rPr>
        <w:t xml:space="preserve">                        $this-&gt;database-&gt;rollbackTransaction();</w:t>
      </w:r>
    </w:p>
    <w:p w14:paraId="7CE79CA8" w14:textId="77777777" w:rsidR="00295262" w:rsidRPr="003E60A3" w:rsidRDefault="00295262" w:rsidP="00295262">
      <w:pPr>
        <w:pStyle w:val="PCode"/>
        <w:rPr>
          <w:lang w:val="en-US"/>
        </w:rPr>
      </w:pPr>
      <w:r w:rsidRPr="003E60A3">
        <w:rPr>
          <w:lang w:val="en-US"/>
        </w:rPr>
        <w:t xml:space="preserve">                    }</w:t>
      </w:r>
    </w:p>
    <w:p w14:paraId="5C71D0C4" w14:textId="77777777" w:rsidR="00295262" w:rsidRPr="003E60A3" w:rsidRDefault="00295262" w:rsidP="00295262">
      <w:pPr>
        <w:pStyle w:val="PCode"/>
        <w:rPr>
          <w:lang w:val="en-US"/>
        </w:rPr>
      </w:pPr>
      <w:r w:rsidRPr="003E60A3">
        <w:rPr>
          <w:lang w:val="en-US"/>
        </w:rPr>
        <w:t xml:space="preserve">                }</w:t>
      </w:r>
    </w:p>
    <w:p w14:paraId="1562D33C" w14:textId="77777777" w:rsidR="00295262" w:rsidRPr="003E60A3" w:rsidRDefault="00295262" w:rsidP="00295262">
      <w:pPr>
        <w:pStyle w:val="PCode"/>
        <w:rPr>
          <w:lang w:val="en-US"/>
        </w:rPr>
      </w:pPr>
      <w:r w:rsidRPr="003E60A3">
        <w:rPr>
          <w:lang w:val="en-US"/>
        </w:rPr>
        <w:t xml:space="preserve">            }</w:t>
      </w:r>
    </w:p>
    <w:p w14:paraId="0B4E6B15" w14:textId="77777777" w:rsidR="00295262" w:rsidRPr="003E60A3" w:rsidRDefault="00295262" w:rsidP="00295262">
      <w:pPr>
        <w:pStyle w:val="PCode"/>
        <w:rPr>
          <w:lang w:val="en-US"/>
        </w:rPr>
      </w:pPr>
      <w:r w:rsidRPr="003E60A3">
        <w:rPr>
          <w:lang w:val="en-US"/>
        </w:rPr>
        <w:t xml:space="preserve">        }</w:t>
      </w:r>
    </w:p>
    <w:p w14:paraId="5A6EC6A4" w14:textId="77777777" w:rsidR="00295262" w:rsidRPr="003E60A3" w:rsidRDefault="00295262" w:rsidP="00295262">
      <w:pPr>
        <w:pStyle w:val="PCode"/>
        <w:rPr>
          <w:lang w:val="en-US"/>
        </w:rPr>
      </w:pPr>
      <w:r w:rsidRPr="003E60A3">
        <w:rPr>
          <w:lang w:val="en-US"/>
        </w:rPr>
        <w:t xml:space="preserve">        return $result;</w:t>
      </w:r>
    </w:p>
    <w:p w14:paraId="6E1E0D5B" w14:textId="1F8EAF54" w:rsidR="00295262" w:rsidRPr="00295262" w:rsidRDefault="00295262" w:rsidP="00295262">
      <w:pPr>
        <w:pStyle w:val="PCode"/>
        <w:rPr>
          <w:lang w:val="en-US"/>
        </w:rPr>
      </w:pPr>
      <w:r w:rsidRPr="003E60A3">
        <w:rPr>
          <w:lang w:val="en-US"/>
        </w:rPr>
        <w:t xml:space="preserve">    }</w:t>
      </w:r>
    </w:p>
    <w:p w14:paraId="54C3CACF" w14:textId="069F5C86" w:rsidR="00295262" w:rsidRDefault="00295262" w:rsidP="00295262">
      <w:pPr>
        <w:pStyle w:val="PJustifier"/>
        <w:numPr>
          <w:ilvl w:val="0"/>
          <w:numId w:val="10"/>
        </w:numPr>
      </w:pPr>
      <w:r>
        <w:t>Serveur :WrkImage</w:t>
      </w:r>
    </w:p>
    <w:p w14:paraId="40BF5E3E" w14:textId="63F77B1D" w:rsidR="000E4E9C" w:rsidRDefault="000E4E9C" w:rsidP="005808E3">
      <w:pPr>
        <w:pStyle w:val="PJustifier"/>
      </w:pPr>
      <w:r>
        <w:t>La fonction addImage va tout simplement ajouter une image à la base de données avec la pk de l’annonce reçue en paramètre et en même temps l’ajouter dans un dossier du même nom que la pk de l’annonce.</w:t>
      </w:r>
    </w:p>
    <w:p w14:paraId="479CB1DF" w14:textId="77777777" w:rsidR="00787E21" w:rsidRPr="000E4E9C" w:rsidRDefault="00787E21" w:rsidP="00787E21">
      <w:pPr>
        <w:pStyle w:val="PCode"/>
        <w:rPr>
          <w:lang w:val="en-US"/>
        </w:rPr>
      </w:pPr>
      <w:r w:rsidRPr="000E4E9C">
        <w:t xml:space="preserve">  </w:t>
      </w:r>
      <w:r w:rsidRPr="000E4E9C">
        <w:rPr>
          <w:lang w:val="en-US"/>
        </w:rPr>
        <w:t>public function addImage($image, $tmp_name, $type, $pk_annonce)</w:t>
      </w:r>
    </w:p>
    <w:p w14:paraId="61608BDB" w14:textId="77777777" w:rsidR="00787E21" w:rsidRPr="00787E21" w:rsidRDefault="00787E21" w:rsidP="00787E21">
      <w:pPr>
        <w:pStyle w:val="PCode"/>
        <w:rPr>
          <w:lang w:val="en-US"/>
        </w:rPr>
      </w:pPr>
      <w:r w:rsidRPr="000E4E9C">
        <w:rPr>
          <w:lang w:val="en-US"/>
        </w:rPr>
        <w:t xml:space="preserve">    </w:t>
      </w:r>
      <w:r w:rsidRPr="00787E21">
        <w:rPr>
          <w:lang w:val="en-US"/>
        </w:rPr>
        <w:t>{</w:t>
      </w:r>
    </w:p>
    <w:p w14:paraId="4FE23436" w14:textId="77777777" w:rsidR="00787E21" w:rsidRPr="00787E21" w:rsidRDefault="00787E21" w:rsidP="00787E21">
      <w:pPr>
        <w:pStyle w:val="PCode"/>
        <w:rPr>
          <w:lang w:val="en-US"/>
        </w:rPr>
      </w:pPr>
      <w:r w:rsidRPr="00787E21">
        <w:rPr>
          <w:lang w:val="en-US"/>
        </w:rPr>
        <w:t xml:space="preserve">        $result = false;</w:t>
      </w:r>
    </w:p>
    <w:p w14:paraId="33F9EBC9" w14:textId="77777777" w:rsidR="00787E21" w:rsidRPr="00787E21" w:rsidRDefault="00787E21" w:rsidP="00787E21">
      <w:pPr>
        <w:pStyle w:val="PCode"/>
        <w:rPr>
          <w:lang w:val="en-US"/>
        </w:rPr>
      </w:pPr>
      <w:r w:rsidRPr="00787E21">
        <w:rPr>
          <w:lang w:val="en-US"/>
        </w:rPr>
        <w:t xml:space="preserve">        if (isset($image, $tmp_name, $type, $pk_annonce) &amp;&amp; $pk_annonce &gt; 0) {</w:t>
      </w:r>
    </w:p>
    <w:p w14:paraId="15D754A4" w14:textId="77777777" w:rsidR="00787E21" w:rsidRPr="00787E21" w:rsidRDefault="00787E21" w:rsidP="00787E21">
      <w:pPr>
        <w:pStyle w:val="PCode"/>
        <w:rPr>
          <w:lang w:val="en-US"/>
        </w:rPr>
      </w:pPr>
      <w:r w:rsidRPr="00787E21">
        <w:rPr>
          <w:lang w:val="en-US"/>
        </w:rPr>
        <w:t xml:space="preserve">            $ready = true;</w:t>
      </w:r>
    </w:p>
    <w:p w14:paraId="00D6CA29" w14:textId="77777777" w:rsidR="00787E21" w:rsidRPr="00787E21" w:rsidRDefault="00787E21" w:rsidP="00787E21">
      <w:pPr>
        <w:pStyle w:val="PCode"/>
        <w:rPr>
          <w:lang w:val="en-US"/>
        </w:rPr>
      </w:pPr>
      <w:r w:rsidRPr="00787E21">
        <w:rPr>
          <w:lang w:val="en-US"/>
        </w:rPr>
        <w:t xml:space="preserve">            if (!$this-&gt;database-&gt;isInTransaction()) {</w:t>
      </w:r>
    </w:p>
    <w:p w14:paraId="4B162B4F" w14:textId="77777777" w:rsidR="00787E21" w:rsidRPr="00787E21" w:rsidRDefault="00787E21" w:rsidP="00787E21">
      <w:pPr>
        <w:pStyle w:val="PCode"/>
        <w:rPr>
          <w:lang w:val="en-US"/>
        </w:rPr>
      </w:pPr>
      <w:r w:rsidRPr="00787E21">
        <w:rPr>
          <w:lang w:val="en-US"/>
        </w:rPr>
        <w:t xml:space="preserve">                $ready = $this-&gt;database-&gt;startTransaction();</w:t>
      </w:r>
    </w:p>
    <w:p w14:paraId="2C885A2E" w14:textId="77777777" w:rsidR="00787E21" w:rsidRPr="00787E21" w:rsidRDefault="00787E21" w:rsidP="00787E21">
      <w:pPr>
        <w:pStyle w:val="PCode"/>
        <w:rPr>
          <w:lang w:val="en-US"/>
        </w:rPr>
      </w:pPr>
      <w:r w:rsidRPr="00787E21">
        <w:rPr>
          <w:lang w:val="en-US"/>
        </w:rPr>
        <w:t xml:space="preserve">            }</w:t>
      </w:r>
    </w:p>
    <w:p w14:paraId="05F86BE9" w14:textId="77777777" w:rsidR="00787E21" w:rsidRPr="00787E21" w:rsidRDefault="00787E21" w:rsidP="00787E21">
      <w:pPr>
        <w:pStyle w:val="PCode"/>
        <w:rPr>
          <w:lang w:val="en-US"/>
        </w:rPr>
      </w:pPr>
      <w:r w:rsidRPr="00787E21">
        <w:rPr>
          <w:lang w:val="en-US"/>
        </w:rPr>
        <w:t xml:space="preserve">            if ($ready) {</w:t>
      </w:r>
    </w:p>
    <w:p w14:paraId="26506AEA" w14:textId="77777777" w:rsidR="00787E21" w:rsidRPr="00787E21" w:rsidRDefault="00787E21" w:rsidP="00787E21">
      <w:pPr>
        <w:pStyle w:val="PCode"/>
        <w:rPr>
          <w:lang w:val="en-US"/>
        </w:rPr>
      </w:pPr>
      <w:r w:rsidRPr="00787E21">
        <w:rPr>
          <w:lang w:val="en-US"/>
        </w:rPr>
        <w:t xml:space="preserve">                try {</w:t>
      </w:r>
    </w:p>
    <w:p w14:paraId="76225F5B" w14:textId="77777777" w:rsidR="00787E21" w:rsidRPr="00787E21" w:rsidRDefault="00787E21" w:rsidP="00787E21">
      <w:pPr>
        <w:pStyle w:val="PCode"/>
        <w:rPr>
          <w:lang w:val="en-US"/>
        </w:rPr>
      </w:pPr>
      <w:r w:rsidRPr="00787E21">
        <w:rPr>
          <w:lang w:val="en-US"/>
        </w:rPr>
        <w:t xml:space="preserve">                    $newImageName = $this-&gt;renameImage($image);</w:t>
      </w:r>
    </w:p>
    <w:p w14:paraId="1FB129C9" w14:textId="77777777" w:rsidR="00787E21" w:rsidRPr="00787E21" w:rsidRDefault="00787E21" w:rsidP="00787E21">
      <w:pPr>
        <w:pStyle w:val="PCode"/>
        <w:rPr>
          <w:lang w:val="en-US"/>
        </w:rPr>
      </w:pPr>
      <w:r w:rsidRPr="00787E21">
        <w:rPr>
          <w:lang w:val="en-US"/>
        </w:rPr>
        <w:t xml:space="preserve">                    $advertisementFolder = self::UPLOAD_PATH . $pk_annonce . "/";</w:t>
      </w:r>
    </w:p>
    <w:p w14:paraId="6A9CC415" w14:textId="77777777" w:rsidR="00787E21" w:rsidRPr="00787E21" w:rsidRDefault="00787E21" w:rsidP="00787E21">
      <w:pPr>
        <w:pStyle w:val="PCode"/>
        <w:rPr>
          <w:lang w:val="en-US"/>
        </w:rPr>
      </w:pPr>
      <w:r w:rsidRPr="00787E21">
        <w:rPr>
          <w:lang w:val="en-US"/>
        </w:rPr>
        <w:t xml:space="preserve">                    $query = "INSERT INTO t_image (image, fk_annonce) VALUES (?,?)";</w:t>
      </w:r>
    </w:p>
    <w:p w14:paraId="1B1B3F16" w14:textId="77777777" w:rsidR="00787E21" w:rsidRPr="00787E21" w:rsidRDefault="00787E21" w:rsidP="00787E21">
      <w:pPr>
        <w:pStyle w:val="PCode"/>
        <w:rPr>
          <w:lang w:val="en-US"/>
        </w:rPr>
      </w:pPr>
      <w:r w:rsidRPr="00787E21">
        <w:rPr>
          <w:lang w:val="en-US"/>
        </w:rPr>
        <w:t xml:space="preserve">                    $params = array(htmlspecialchars($advertisementFolder . $newImageName), htmlspecialchars($pk_annonce));</w:t>
      </w:r>
    </w:p>
    <w:p w14:paraId="7F4FE037" w14:textId="77777777" w:rsidR="00787E21" w:rsidRPr="00787E21" w:rsidRDefault="00787E21" w:rsidP="00787E21">
      <w:pPr>
        <w:pStyle w:val="PCode"/>
        <w:rPr>
          <w:lang w:val="en-US"/>
        </w:rPr>
      </w:pPr>
      <w:r w:rsidRPr="00787E21">
        <w:rPr>
          <w:lang w:val="en-US"/>
        </w:rPr>
        <w:t xml:space="preserve">                    if ($this-&gt;database-&gt;addQueryToTransaction($query, $params)) {</w:t>
      </w:r>
    </w:p>
    <w:p w14:paraId="3659AB25" w14:textId="77777777" w:rsidR="00787E21" w:rsidRPr="00787E21" w:rsidRDefault="00787E21" w:rsidP="00787E21">
      <w:pPr>
        <w:pStyle w:val="PCode"/>
        <w:rPr>
          <w:lang w:val="en-US"/>
        </w:rPr>
      </w:pPr>
      <w:r w:rsidRPr="00787E21">
        <w:rPr>
          <w:lang w:val="en-US"/>
        </w:rPr>
        <w:t xml:space="preserve">                        if (!file_exists($advertisementFolder)) {</w:t>
      </w:r>
    </w:p>
    <w:p w14:paraId="29078C60" w14:textId="77777777" w:rsidR="00787E21" w:rsidRPr="00787E21" w:rsidRDefault="00787E21" w:rsidP="00787E21">
      <w:pPr>
        <w:pStyle w:val="PCode"/>
        <w:rPr>
          <w:lang w:val="en-US"/>
        </w:rPr>
      </w:pPr>
      <w:r w:rsidRPr="00787E21">
        <w:rPr>
          <w:lang w:val="en-US"/>
        </w:rPr>
        <w:t xml:space="preserve">                            @mkdir($advertisementFolder, 0777);</w:t>
      </w:r>
    </w:p>
    <w:p w14:paraId="21A101DD" w14:textId="77777777" w:rsidR="00787E21" w:rsidRPr="00787E21" w:rsidRDefault="00787E21" w:rsidP="00787E21">
      <w:pPr>
        <w:pStyle w:val="PCode"/>
        <w:rPr>
          <w:lang w:val="en-US"/>
        </w:rPr>
      </w:pPr>
      <w:r w:rsidRPr="00787E21">
        <w:rPr>
          <w:lang w:val="en-US"/>
        </w:rPr>
        <w:t xml:space="preserve">                        }</w:t>
      </w:r>
    </w:p>
    <w:p w14:paraId="38D13D99" w14:textId="77777777" w:rsidR="00787E21" w:rsidRPr="00295262" w:rsidRDefault="00787E21" w:rsidP="00787E21">
      <w:pPr>
        <w:pStyle w:val="PCode"/>
        <w:rPr>
          <w:lang w:val="en-US"/>
        </w:rPr>
      </w:pPr>
      <w:r w:rsidRPr="00787E21">
        <w:rPr>
          <w:lang w:val="en-US"/>
        </w:rPr>
        <w:t xml:space="preserve">                        $result = move_uploaded_file($tmp_name, $advertisementFolder . </w:t>
      </w:r>
      <w:r w:rsidRPr="00295262">
        <w:rPr>
          <w:lang w:val="en-US"/>
        </w:rPr>
        <w:t>$newImageName);</w:t>
      </w:r>
    </w:p>
    <w:p w14:paraId="4E34E6E8" w14:textId="77777777" w:rsidR="00787E21" w:rsidRPr="00295262" w:rsidRDefault="00787E21" w:rsidP="00787E21">
      <w:pPr>
        <w:pStyle w:val="PCode"/>
        <w:rPr>
          <w:lang w:val="en-US"/>
        </w:rPr>
      </w:pPr>
      <w:r w:rsidRPr="00295262">
        <w:rPr>
          <w:lang w:val="en-US"/>
        </w:rPr>
        <w:t xml:space="preserve">                    }</w:t>
      </w:r>
    </w:p>
    <w:p w14:paraId="5E8B2154" w14:textId="77777777" w:rsidR="00787E21" w:rsidRPr="00295262" w:rsidRDefault="00787E21" w:rsidP="00787E21">
      <w:pPr>
        <w:pStyle w:val="PCode"/>
        <w:rPr>
          <w:lang w:val="en-US"/>
        </w:rPr>
      </w:pPr>
      <w:r w:rsidRPr="00295262">
        <w:rPr>
          <w:lang w:val="en-US"/>
        </w:rPr>
        <w:t xml:space="preserve">                } catch (Exception $e) {</w:t>
      </w:r>
    </w:p>
    <w:p w14:paraId="1A8A858F" w14:textId="77777777" w:rsidR="00787E21" w:rsidRPr="00295262" w:rsidRDefault="00787E21" w:rsidP="00787E21">
      <w:pPr>
        <w:pStyle w:val="PCode"/>
        <w:rPr>
          <w:lang w:val="en-US"/>
        </w:rPr>
      </w:pPr>
      <w:r w:rsidRPr="00295262">
        <w:rPr>
          <w:lang w:val="en-US"/>
        </w:rPr>
        <w:t xml:space="preserve">                    $this-&gt;database-&gt;rollbackTransaction();</w:t>
      </w:r>
    </w:p>
    <w:p w14:paraId="4F3283F5" w14:textId="77777777" w:rsidR="00787E21" w:rsidRPr="00295262" w:rsidRDefault="00787E21" w:rsidP="00787E21">
      <w:pPr>
        <w:pStyle w:val="PCode"/>
        <w:rPr>
          <w:lang w:val="en-US"/>
        </w:rPr>
      </w:pPr>
      <w:r w:rsidRPr="00295262">
        <w:rPr>
          <w:lang w:val="en-US"/>
        </w:rPr>
        <w:t xml:space="preserve">                }</w:t>
      </w:r>
    </w:p>
    <w:p w14:paraId="5FFD3301" w14:textId="77777777" w:rsidR="00787E21" w:rsidRPr="00295262" w:rsidRDefault="00787E21" w:rsidP="00787E21">
      <w:pPr>
        <w:pStyle w:val="PCode"/>
        <w:rPr>
          <w:lang w:val="en-US"/>
        </w:rPr>
      </w:pPr>
      <w:r w:rsidRPr="00295262">
        <w:rPr>
          <w:lang w:val="en-US"/>
        </w:rPr>
        <w:t xml:space="preserve">            }</w:t>
      </w:r>
    </w:p>
    <w:p w14:paraId="0F9AA7E0" w14:textId="77777777" w:rsidR="00787E21" w:rsidRPr="00295262" w:rsidRDefault="00787E21" w:rsidP="00787E21">
      <w:pPr>
        <w:pStyle w:val="PCode"/>
        <w:rPr>
          <w:lang w:val="en-US"/>
        </w:rPr>
      </w:pPr>
      <w:r w:rsidRPr="00295262">
        <w:rPr>
          <w:lang w:val="en-US"/>
        </w:rPr>
        <w:t xml:space="preserve">        }</w:t>
      </w:r>
    </w:p>
    <w:p w14:paraId="3B26EF2D" w14:textId="77777777" w:rsidR="00787E21" w:rsidRPr="00295262" w:rsidRDefault="00787E21" w:rsidP="00787E21">
      <w:pPr>
        <w:pStyle w:val="PCode"/>
        <w:rPr>
          <w:lang w:val="en-US"/>
        </w:rPr>
      </w:pPr>
      <w:r w:rsidRPr="00295262">
        <w:rPr>
          <w:lang w:val="en-US"/>
        </w:rPr>
        <w:t xml:space="preserve">        return $result;</w:t>
      </w:r>
    </w:p>
    <w:p w14:paraId="096C3285" w14:textId="74846967" w:rsidR="00540B1C" w:rsidRPr="00295262" w:rsidRDefault="00787E21" w:rsidP="00DD5B6B">
      <w:pPr>
        <w:pStyle w:val="PCode"/>
        <w:rPr>
          <w:lang w:val="en-US"/>
        </w:rPr>
      </w:pPr>
      <w:r w:rsidRPr="00295262">
        <w:rPr>
          <w:lang w:val="en-US"/>
        </w:rPr>
        <w:t xml:space="preserve">    }</w:t>
      </w:r>
    </w:p>
    <w:p w14:paraId="3532925E" w14:textId="6765D9E0" w:rsidR="00DC6FBA" w:rsidRDefault="00F67C1F" w:rsidP="00F67C1F">
      <w:pPr>
        <w:pStyle w:val="PJustifier"/>
        <w:numPr>
          <w:ilvl w:val="0"/>
          <w:numId w:val="10"/>
        </w:numPr>
        <w:rPr>
          <w:lang w:val="en-US"/>
        </w:rPr>
      </w:pPr>
      <w:r>
        <w:rPr>
          <w:lang w:val="en-US"/>
        </w:rPr>
        <w:lastRenderedPageBreak/>
        <w:t>Serveur : WrkDatabase.php</w:t>
      </w:r>
    </w:p>
    <w:p w14:paraId="6B4D3591" w14:textId="5018CA1B" w:rsidR="00F67C1F" w:rsidRPr="00DD5B6B" w:rsidRDefault="00DD5B6B" w:rsidP="001965EE">
      <w:pPr>
        <w:pStyle w:val="PJustifier"/>
      </w:pPr>
      <w:r w:rsidRPr="00DD5B6B">
        <w:t>Voici le code pour l</w:t>
      </w:r>
      <w:r>
        <w:t>e commit.</w:t>
      </w:r>
    </w:p>
    <w:p w14:paraId="1DAA85C1" w14:textId="77777777" w:rsidR="009230EC" w:rsidRPr="009230EC" w:rsidRDefault="009230EC" w:rsidP="009230EC">
      <w:pPr>
        <w:pStyle w:val="PCode"/>
        <w:rPr>
          <w:lang w:val="en-US"/>
        </w:rPr>
      </w:pPr>
      <w:r w:rsidRPr="009230EC">
        <w:rPr>
          <w:lang w:val="en-US"/>
        </w:rPr>
        <w:t>public function commitTransaction()</w:t>
      </w:r>
    </w:p>
    <w:p w14:paraId="31DA0A84" w14:textId="77777777" w:rsidR="009230EC" w:rsidRPr="009230EC" w:rsidRDefault="009230EC" w:rsidP="009230EC">
      <w:pPr>
        <w:pStyle w:val="PCode"/>
        <w:rPr>
          <w:lang w:val="en-US"/>
        </w:rPr>
      </w:pPr>
      <w:r w:rsidRPr="009230EC">
        <w:rPr>
          <w:lang w:val="en-US"/>
        </w:rPr>
        <w:t xml:space="preserve">    {</w:t>
      </w:r>
    </w:p>
    <w:p w14:paraId="14D235C9" w14:textId="77777777" w:rsidR="009230EC" w:rsidRPr="009230EC" w:rsidRDefault="009230EC" w:rsidP="009230EC">
      <w:pPr>
        <w:pStyle w:val="PCode"/>
        <w:rPr>
          <w:lang w:val="en-US"/>
        </w:rPr>
      </w:pPr>
      <w:r w:rsidRPr="009230EC">
        <w:rPr>
          <w:lang w:val="en-US"/>
        </w:rPr>
        <w:t xml:space="preserve">        $res = false;</w:t>
      </w:r>
    </w:p>
    <w:p w14:paraId="5F660C9A" w14:textId="77777777" w:rsidR="009230EC" w:rsidRPr="009230EC" w:rsidRDefault="009230EC" w:rsidP="009230EC">
      <w:pPr>
        <w:pStyle w:val="PCode"/>
        <w:rPr>
          <w:lang w:val="en-US"/>
        </w:rPr>
      </w:pPr>
      <w:r w:rsidRPr="009230EC">
        <w:rPr>
          <w:lang w:val="en-US"/>
        </w:rPr>
        <w:t xml:space="preserve">        if ($this-&gt;pdo-&gt;inTransaction()) {</w:t>
      </w:r>
    </w:p>
    <w:p w14:paraId="68FE4CB4" w14:textId="77777777" w:rsidR="009230EC" w:rsidRPr="009230EC" w:rsidRDefault="009230EC" w:rsidP="009230EC">
      <w:pPr>
        <w:pStyle w:val="PCode"/>
        <w:rPr>
          <w:lang w:val="en-US"/>
        </w:rPr>
      </w:pPr>
      <w:r w:rsidRPr="009230EC">
        <w:rPr>
          <w:lang w:val="en-US"/>
        </w:rPr>
        <w:t xml:space="preserve">            $res = $this-&gt;pdo-&gt;commit();</w:t>
      </w:r>
    </w:p>
    <w:p w14:paraId="7ED190A5" w14:textId="77777777" w:rsidR="009230EC" w:rsidRPr="009230EC" w:rsidRDefault="009230EC" w:rsidP="009230EC">
      <w:pPr>
        <w:pStyle w:val="PCode"/>
        <w:rPr>
          <w:lang w:val="en-US"/>
        </w:rPr>
      </w:pPr>
      <w:r w:rsidRPr="009230EC">
        <w:rPr>
          <w:lang w:val="en-US"/>
        </w:rPr>
        <w:t xml:space="preserve">        }</w:t>
      </w:r>
    </w:p>
    <w:p w14:paraId="48A7026D" w14:textId="77777777" w:rsidR="009230EC" w:rsidRPr="009230EC" w:rsidRDefault="009230EC" w:rsidP="009230EC">
      <w:pPr>
        <w:pStyle w:val="PCode"/>
        <w:rPr>
          <w:lang w:val="en-US"/>
        </w:rPr>
      </w:pPr>
      <w:r w:rsidRPr="009230EC">
        <w:rPr>
          <w:lang w:val="en-US"/>
        </w:rPr>
        <w:t xml:space="preserve">        return $res;</w:t>
      </w:r>
    </w:p>
    <w:p w14:paraId="6980D48C" w14:textId="4A14EC6F" w:rsidR="00F67C1F" w:rsidRPr="009230EC" w:rsidRDefault="009230EC" w:rsidP="009230EC">
      <w:pPr>
        <w:pStyle w:val="PCode"/>
      </w:pPr>
      <w:r w:rsidRPr="009230EC">
        <w:rPr>
          <w:lang w:val="en-US"/>
        </w:rPr>
        <w:t xml:space="preserve">    </w:t>
      </w:r>
      <w:r w:rsidRPr="009230EC">
        <w:t>}</w:t>
      </w:r>
    </w:p>
    <w:p w14:paraId="02A1C0FA" w14:textId="622A55F3" w:rsidR="009230EC" w:rsidRPr="009230EC" w:rsidRDefault="009230EC" w:rsidP="001965EE">
      <w:pPr>
        <w:pStyle w:val="PJustifier"/>
      </w:pPr>
      <w:r w:rsidRPr="009230EC">
        <w:t xml:space="preserve">Voici le code pour </w:t>
      </w:r>
      <w:r>
        <w:t>un rollback :</w:t>
      </w:r>
    </w:p>
    <w:p w14:paraId="661B9C32" w14:textId="77777777" w:rsidR="009230EC" w:rsidRPr="009230EC" w:rsidRDefault="009230EC" w:rsidP="009230EC">
      <w:pPr>
        <w:pStyle w:val="PCode"/>
        <w:rPr>
          <w:lang w:val="en-US"/>
        </w:rPr>
      </w:pPr>
      <w:r w:rsidRPr="009230EC">
        <w:t xml:space="preserve">    </w:t>
      </w:r>
      <w:r w:rsidRPr="009230EC">
        <w:rPr>
          <w:lang w:val="en-US"/>
        </w:rPr>
        <w:t>public function rollbackTransaction()</w:t>
      </w:r>
    </w:p>
    <w:p w14:paraId="4C441144" w14:textId="77777777" w:rsidR="009230EC" w:rsidRPr="009230EC" w:rsidRDefault="009230EC" w:rsidP="009230EC">
      <w:pPr>
        <w:pStyle w:val="PCode"/>
        <w:rPr>
          <w:lang w:val="en-US"/>
        </w:rPr>
      </w:pPr>
      <w:r w:rsidRPr="009230EC">
        <w:rPr>
          <w:lang w:val="en-US"/>
        </w:rPr>
        <w:t xml:space="preserve">    {</w:t>
      </w:r>
    </w:p>
    <w:p w14:paraId="6A573524" w14:textId="77777777" w:rsidR="009230EC" w:rsidRPr="009230EC" w:rsidRDefault="009230EC" w:rsidP="009230EC">
      <w:pPr>
        <w:pStyle w:val="PCode"/>
        <w:rPr>
          <w:lang w:val="en-US"/>
        </w:rPr>
      </w:pPr>
      <w:r w:rsidRPr="009230EC">
        <w:rPr>
          <w:lang w:val="en-US"/>
        </w:rPr>
        <w:t xml:space="preserve">        $res = false;</w:t>
      </w:r>
    </w:p>
    <w:p w14:paraId="2E9EA54F" w14:textId="77777777" w:rsidR="009230EC" w:rsidRPr="009230EC" w:rsidRDefault="009230EC" w:rsidP="009230EC">
      <w:pPr>
        <w:pStyle w:val="PCode"/>
        <w:rPr>
          <w:lang w:val="en-US"/>
        </w:rPr>
      </w:pPr>
      <w:r w:rsidRPr="009230EC">
        <w:rPr>
          <w:lang w:val="en-US"/>
        </w:rPr>
        <w:t xml:space="preserve">        if ($this-&gt;pdo-&gt;inTransaction()) {</w:t>
      </w:r>
    </w:p>
    <w:p w14:paraId="17388B83" w14:textId="77777777" w:rsidR="009230EC" w:rsidRPr="009230EC" w:rsidRDefault="009230EC" w:rsidP="009230EC">
      <w:pPr>
        <w:pStyle w:val="PCode"/>
        <w:rPr>
          <w:lang w:val="en-US"/>
        </w:rPr>
      </w:pPr>
      <w:r w:rsidRPr="009230EC">
        <w:rPr>
          <w:lang w:val="en-US"/>
        </w:rPr>
        <w:t xml:space="preserve">            $res = $this-&gt;pdo-&gt;rollBack();</w:t>
      </w:r>
    </w:p>
    <w:p w14:paraId="6F4CE2D3" w14:textId="77777777" w:rsidR="009230EC" w:rsidRPr="009230EC" w:rsidRDefault="009230EC" w:rsidP="009230EC">
      <w:pPr>
        <w:pStyle w:val="PCode"/>
        <w:rPr>
          <w:lang w:val="en-US"/>
        </w:rPr>
      </w:pPr>
      <w:r w:rsidRPr="009230EC">
        <w:rPr>
          <w:lang w:val="en-US"/>
        </w:rPr>
        <w:t xml:space="preserve">        }</w:t>
      </w:r>
    </w:p>
    <w:p w14:paraId="73A6A85E" w14:textId="77777777" w:rsidR="009230EC" w:rsidRPr="009230EC" w:rsidRDefault="009230EC" w:rsidP="009230EC">
      <w:pPr>
        <w:pStyle w:val="PCode"/>
        <w:rPr>
          <w:lang w:val="en-US"/>
        </w:rPr>
      </w:pPr>
      <w:r w:rsidRPr="009230EC">
        <w:rPr>
          <w:lang w:val="en-US"/>
        </w:rPr>
        <w:t xml:space="preserve">        return $res;</w:t>
      </w:r>
    </w:p>
    <w:p w14:paraId="795B0215" w14:textId="5B9617C1" w:rsidR="009230EC" w:rsidRPr="009230EC" w:rsidRDefault="009230EC" w:rsidP="009230EC">
      <w:pPr>
        <w:pStyle w:val="PCode"/>
        <w:rPr>
          <w:lang w:val="en-US"/>
        </w:rPr>
      </w:pPr>
      <w:r w:rsidRPr="009230EC">
        <w:rPr>
          <w:lang w:val="en-US"/>
        </w:rPr>
        <w:t xml:space="preserve">    }</w:t>
      </w:r>
    </w:p>
    <w:p w14:paraId="48AB2BD6" w14:textId="0B8B3A57" w:rsidR="009230EC" w:rsidRPr="00A71679" w:rsidRDefault="00A71679" w:rsidP="00D80CEE">
      <w:pPr>
        <w:pStyle w:val="PJustifier"/>
        <w:numPr>
          <w:ilvl w:val="0"/>
          <w:numId w:val="10"/>
        </w:numPr>
      </w:pPr>
      <w:r w:rsidRPr="00A71679">
        <w:t>Client: gestionAnnoncesCtrl</w:t>
      </w:r>
    </w:p>
    <w:p w14:paraId="5B915DF0" w14:textId="7DD734E8" w:rsidR="00DD5B6B" w:rsidRPr="00A71679" w:rsidRDefault="00A71679" w:rsidP="001965EE">
      <w:pPr>
        <w:pStyle w:val="PJustifier"/>
      </w:pPr>
      <w:r w:rsidRPr="00A71679">
        <w:t>Le se</w:t>
      </w:r>
      <w:r>
        <w:t>rveur va alors retourner si tout est bon un succès ou une erreur. Si c’est un succès, les annonces sont rechargées</w:t>
      </w:r>
      <w:r w:rsidR="00401BDB">
        <w:t xml:space="preserve"> dans la navbar et dans le tableau. Pourquoi dans la navbar ? Car elle a </w:t>
      </w:r>
      <w:r w:rsidR="00D80CEE">
        <w:t>une barre de recherche et qu’elle contient toutes les annonces.</w:t>
      </w:r>
    </w:p>
    <w:p w14:paraId="75048ECC" w14:textId="77777777" w:rsidR="00EB71FE" w:rsidRPr="00A71679" w:rsidRDefault="00EB71FE" w:rsidP="00EB71FE">
      <w:pPr>
        <w:pStyle w:val="PCode"/>
      </w:pPr>
      <w:r w:rsidRPr="00A71679">
        <w:t xml:space="preserve">        function (data) {</w:t>
      </w:r>
    </w:p>
    <w:p w14:paraId="4AE71521" w14:textId="77777777" w:rsidR="00EB71FE" w:rsidRPr="00EB71FE" w:rsidRDefault="00EB71FE" w:rsidP="00EB71FE">
      <w:pPr>
        <w:pStyle w:val="PCode"/>
        <w:rPr>
          <w:lang w:val="en-US"/>
        </w:rPr>
      </w:pPr>
      <w:r w:rsidRPr="00A71679">
        <w:t xml:space="preserve">            </w:t>
      </w:r>
      <w:r w:rsidRPr="00EB71FE">
        <w:rPr>
          <w:lang w:val="en-US"/>
        </w:rPr>
        <w:t>if (!data.error) {</w:t>
      </w:r>
    </w:p>
    <w:p w14:paraId="1E2277EB" w14:textId="77777777" w:rsidR="00EB71FE" w:rsidRPr="00A71679" w:rsidRDefault="00EB71FE" w:rsidP="00EB71FE">
      <w:pPr>
        <w:pStyle w:val="PCode"/>
        <w:rPr>
          <w:lang w:val="en-US"/>
        </w:rPr>
      </w:pPr>
      <w:r w:rsidRPr="00EB71FE">
        <w:rPr>
          <w:lang w:val="en-US"/>
        </w:rPr>
        <w:t xml:space="preserve">                </w:t>
      </w:r>
      <w:r w:rsidRPr="00A71679">
        <w:rPr>
          <w:lang w:val="en-US"/>
        </w:rPr>
        <w:t>succes(data.message);</w:t>
      </w:r>
    </w:p>
    <w:p w14:paraId="2B5F3F8C" w14:textId="77777777" w:rsidR="00EB71FE" w:rsidRPr="00A71679" w:rsidRDefault="00EB71FE" w:rsidP="00EB71FE">
      <w:pPr>
        <w:pStyle w:val="PCode"/>
        <w:rPr>
          <w:lang w:val="en-US"/>
        </w:rPr>
      </w:pPr>
      <w:r w:rsidRPr="00A71679">
        <w:rPr>
          <w:lang w:val="en-US"/>
        </w:rPr>
        <w:t xml:space="preserve">                loadAnnonces(function () {</w:t>
      </w:r>
    </w:p>
    <w:p w14:paraId="0015BB26" w14:textId="77777777" w:rsidR="00EB71FE" w:rsidRPr="00A71679" w:rsidRDefault="00EB71FE" w:rsidP="00EB71FE">
      <w:pPr>
        <w:pStyle w:val="PCode"/>
        <w:rPr>
          <w:lang w:val="en-US"/>
        </w:rPr>
      </w:pPr>
      <w:r w:rsidRPr="00A71679">
        <w:rPr>
          <w:lang w:val="en-US"/>
        </w:rPr>
        <w:t xml:space="preserve">                    loadConnecteNavbarSection();</w:t>
      </w:r>
    </w:p>
    <w:p w14:paraId="5CB959C0" w14:textId="77777777" w:rsidR="00EB71FE" w:rsidRPr="00A71679" w:rsidRDefault="00EB71FE" w:rsidP="00EB71FE">
      <w:pPr>
        <w:pStyle w:val="PCode"/>
        <w:rPr>
          <w:lang w:val="en-US"/>
        </w:rPr>
      </w:pPr>
      <w:r w:rsidRPr="00A71679">
        <w:rPr>
          <w:lang w:val="en-US"/>
        </w:rPr>
        <w:t xml:space="preserve">                    loadTableAnnonces();</w:t>
      </w:r>
    </w:p>
    <w:p w14:paraId="4DB4F663" w14:textId="77777777" w:rsidR="00EB71FE" w:rsidRPr="00A71679" w:rsidRDefault="00EB71FE" w:rsidP="00EB71FE">
      <w:pPr>
        <w:pStyle w:val="PCode"/>
        <w:rPr>
          <w:lang w:val="en-US"/>
        </w:rPr>
      </w:pPr>
      <w:r w:rsidRPr="00A71679">
        <w:rPr>
          <w:lang w:val="en-US"/>
        </w:rPr>
        <w:t xml:space="preserve">                });</w:t>
      </w:r>
    </w:p>
    <w:p w14:paraId="325D2110" w14:textId="77777777" w:rsidR="00EB71FE" w:rsidRPr="00A71679" w:rsidRDefault="00EB71FE" w:rsidP="00EB71FE">
      <w:pPr>
        <w:pStyle w:val="PCode"/>
        <w:rPr>
          <w:lang w:val="en-US"/>
        </w:rPr>
      </w:pPr>
      <w:r w:rsidRPr="00A71679">
        <w:rPr>
          <w:lang w:val="en-US"/>
        </w:rPr>
        <w:t xml:space="preserve">            } else {</w:t>
      </w:r>
    </w:p>
    <w:p w14:paraId="39CA2846" w14:textId="77777777" w:rsidR="00EB71FE" w:rsidRPr="00A71679" w:rsidRDefault="00EB71FE" w:rsidP="00EB71FE">
      <w:pPr>
        <w:pStyle w:val="PCode"/>
        <w:rPr>
          <w:lang w:val="en-US"/>
        </w:rPr>
      </w:pPr>
      <w:r w:rsidRPr="00A71679">
        <w:rPr>
          <w:lang w:val="en-US"/>
        </w:rPr>
        <w:t xml:space="preserve">                erreur(data);</w:t>
      </w:r>
    </w:p>
    <w:p w14:paraId="1B77C785" w14:textId="77777777" w:rsidR="00EB71FE" w:rsidRPr="00A71679" w:rsidRDefault="00EB71FE" w:rsidP="00EB71FE">
      <w:pPr>
        <w:pStyle w:val="PCode"/>
        <w:rPr>
          <w:lang w:val="en-US"/>
        </w:rPr>
      </w:pPr>
      <w:r w:rsidRPr="00A71679">
        <w:rPr>
          <w:lang w:val="en-US"/>
        </w:rPr>
        <w:t xml:space="preserve">            }</w:t>
      </w:r>
    </w:p>
    <w:p w14:paraId="5D2DF4BC" w14:textId="77777777" w:rsidR="00EB71FE" w:rsidRPr="00A71679" w:rsidRDefault="00EB71FE" w:rsidP="00EB71FE">
      <w:pPr>
        <w:pStyle w:val="PCode"/>
        <w:rPr>
          <w:lang w:val="en-US"/>
        </w:rPr>
      </w:pPr>
      <w:r w:rsidRPr="00A71679">
        <w:rPr>
          <w:lang w:val="en-US"/>
        </w:rPr>
        <w:t xml:space="preserve">        }</w:t>
      </w:r>
    </w:p>
    <w:p w14:paraId="4712ABB6" w14:textId="77777777" w:rsidR="00EB71FE" w:rsidRPr="00A71679" w:rsidRDefault="00EB71FE" w:rsidP="00EB71FE">
      <w:pPr>
        <w:pStyle w:val="PCode"/>
        <w:rPr>
          <w:lang w:val="en-US"/>
        </w:rPr>
      </w:pPr>
      <w:r w:rsidRPr="00A71679">
        <w:rPr>
          <w:lang w:val="en-US"/>
        </w:rPr>
        <w:t xml:space="preserve">    );</w:t>
      </w:r>
    </w:p>
    <w:p w14:paraId="77DB0444" w14:textId="32522FAC" w:rsidR="00EB71FE" w:rsidRPr="00A71679" w:rsidRDefault="00EB71FE" w:rsidP="00EB71FE">
      <w:pPr>
        <w:pStyle w:val="PCode"/>
        <w:rPr>
          <w:lang w:val="en-US"/>
        </w:rPr>
      </w:pPr>
      <w:r w:rsidRPr="00A71679">
        <w:rPr>
          <w:lang w:val="en-US"/>
        </w:rPr>
        <w:t>}</w:t>
      </w:r>
    </w:p>
    <w:p w14:paraId="0C972B22" w14:textId="209CA13E" w:rsidR="00E20A4F" w:rsidRDefault="00CC552E" w:rsidP="00430FFB">
      <w:pPr>
        <w:pStyle w:val="PJustifier"/>
      </w:pPr>
      <w:r>
        <w:t>Voici le résultat sur le site web :</w:t>
      </w:r>
    </w:p>
    <w:p w14:paraId="25D66878" w14:textId="0DAD9B03" w:rsidR="00E20A4F" w:rsidRDefault="00BE161A" w:rsidP="00430FFB">
      <w:pPr>
        <w:pStyle w:val="PJustifier"/>
      </w:pPr>
      <w:r w:rsidRPr="00BE161A">
        <w:rPr>
          <w:noProof/>
        </w:rPr>
        <w:drawing>
          <wp:inline distT="0" distB="0" distL="0" distR="0" wp14:anchorId="1361F9D8" wp14:editId="191675B0">
            <wp:extent cx="5759450" cy="112204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122045"/>
                    </a:xfrm>
                    <a:prstGeom prst="rect">
                      <a:avLst/>
                    </a:prstGeom>
                  </pic:spPr>
                </pic:pic>
              </a:graphicData>
            </a:graphic>
          </wp:inline>
        </w:drawing>
      </w:r>
    </w:p>
    <w:p w14:paraId="58206CCC" w14:textId="311B1A30" w:rsidR="00BE161A" w:rsidRPr="00650434" w:rsidRDefault="00BE161A" w:rsidP="00430FFB">
      <w:pPr>
        <w:pStyle w:val="PJustifier"/>
      </w:pPr>
      <w:r w:rsidRPr="00BE161A">
        <w:rPr>
          <w:noProof/>
        </w:rPr>
        <w:lastRenderedPageBreak/>
        <w:drawing>
          <wp:inline distT="0" distB="0" distL="0" distR="0" wp14:anchorId="77C87B66" wp14:editId="525B8854">
            <wp:extent cx="5759450" cy="25095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509520"/>
                    </a:xfrm>
                    <a:prstGeom prst="rect">
                      <a:avLst/>
                    </a:prstGeom>
                  </pic:spPr>
                </pic:pic>
              </a:graphicData>
            </a:graphic>
          </wp:inline>
        </w:drawing>
      </w:r>
    </w:p>
    <w:p w14:paraId="6BBFE1E5" w14:textId="02189E2A" w:rsidR="00CA1452" w:rsidRPr="00752068" w:rsidRDefault="00CA1452" w:rsidP="00D10BA3">
      <w:pPr>
        <w:pStyle w:val="Titre3"/>
      </w:pPr>
      <w:bookmarkStart w:id="24" w:name="_Toc66623583"/>
      <w:r w:rsidRPr="00752068">
        <w:t>Tests fonctionnels</w:t>
      </w:r>
      <w:bookmarkEnd w:id="24"/>
    </w:p>
    <w:p w14:paraId="057853A7" w14:textId="49EBC610" w:rsidR="00C169CC" w:rsidRPr="00752068" w:rsidRDefault="00C169CC" w:rsidP="00C169CC">
      <w:pPr>
        <w:pStyle w:val="PJustifier"/>
      </w:pPr>
      <w:r w:rsidRPr="00752068">
        <w:t xml:space="preserve">Voici la liste des résultats de tests fonctionnels effectués le 12.03.2021 avec Lionel Ding </w:t>
      </w:r>
      <w:r w:rsidR="00752068" w:rsidRPr="00752068">
        <w:t>en tant qu’attaquant/utilisateur.</w:t>
      </w:r>
    </w:p>
    <w:tbl>
      <w:tblPr>
        <w:tblStyle w:val="Grilledutableau"/>
        <w:tblW w:w="0" w:type="auto"/>
        <w:tblLook w:val="04A0" w:firstRow="1" w:lastRow="0" w:firstColumn="1" w:lastColumn="0" w:noHBand="0" w:noVBand="1"/>
      </w:tblPr>
      <w:tblGrid>
        <w:gridCol w:w="630"/>
        <w:gridCol w:w="2772"/>
        <w:gridCol w:w="2689"/>
        <w:gridCol w:w="2089"/>
        <w:gridCol w:w="880"/>
      </w:tblGrid>
      <w:tr w:rsidR="00D50190" w:rsidRPr="005B4720" w14:paraId="1B1B5AA4" w14:textId="0C962ECC" w:rsidTr="0081262A">
        <w:tc>
          <w:tcPr>
            <w:tcW w:w="630" w:type="dxa"/>
            <w:shd w:val="clear" w:color="auto" w:fill="5B9BD5" w:themeFill="accent1"/>
          </w:tcPr>
          <w:p w14:paraId="7770F388" w14:textId="77777777" w:rsidR="003610F1" w:rsidRPr="005B4720" w:rsidRDefault="003610F1" w:rsidP="00E80742">
            <w:pPr>
              <w:pStyle w:val="PCentr"/>
              <w:rPr>
                <w:rStyle w:val="CGrasItalique"/>
              </w:rPr>
            </w:pPr>
            <w:r w:rsidRPr="005B4720">
              <w:rPr>
                <w:rStyle w:val="CGrasItalique"/>
              </w:rPr>
              <w:t>N°</w:t>
            </w:r>
          </w:p>
        </w:tc>
        <w:tc>
          <w:tcPr>
            <w:tcW w:w="2772" w:type="dxa"/>
            <w:shd w:val="clear" w:color="auto" w:fill="5B9BD5" w:themeFill="accent1"/>
          </w:tcPr>
          <w:p w14:paraId="433BABC1" w14:textId="77777777" w:rsidR="003610F1" w:rsidRPr="005B4720" w:rsidRDefault="003610F1" w:rsidP="00E80742">
            <w:pPr>
              <w:pStyle w:val="PCentr"/>
              <w:rPr>
                <w:rStyle w:val="CGrasItalique"/>
              </w:rPr>
            </w:pPr>
            <w:r w:rsidRPr="005B4720">
              <w:rPr>
                <w:rStyle w:val="CGrasItalique"/>
              </w:rPr>
              <w:t>Description</w:t>
            </w:r>
          </w:p>
        </w:tc>
        <w:tc>
          <w:tcPr>
            <w:tcW w:w="2689" w:type="dxa"/>
            <w:shd w:val="clear" w:color="auto" w:fill="5B9BD5" w:themeFill="accent1"/>
          </w:tcPr>
          <w:p w14:paraId="6338F4FC" w14:textId="0599FD07" w:rsidR="003610F1" w:rsidRPr="005B4720" w:rsidRDefault="003610F1" w:rsidP="00E80742">
            <w:pPr>
              <w:pStyle w:val="PCentr"/>
              <w:rPr>
                <w:rStyle w:val="CGrasItalique"/>
              </w:rPr>
            </w:pPr>
            <w:r w:rsidRPr="005B4720">
              <w:rPr>
                <w:rStyle w:val="CGrasItalique"/>
              </w:rPr>
              <w:t>Résultat attendu</w:t>
            </w:r>
          </w:p>
        </w:tc>
        <w:tc>
          <w:tcPr>
            <w:tcW w:w="2089" w:type="dxa"/>
            <w:shd w:val="clear" w:color="auto" w:fill="5B9BD5" w:themeFill="accent1"/>
          </w:tcPr>
          <w:p w14:paraId="02955014" w14:textId="16DE60B1" w:rsidR="003610F1" w:rsidRDefault="003610F1" w:rsidP="00E80742">
            <w:pPr>
              <w:pStyle w:val="PCentr"/>
              <w:rPr>
                <w:rStyle w:val="CGrasItalique"/>
              </w:rPr>
            </w:pPr>
            <w:r>
              <w:rPr>
                <w:rStyle w:val="CGrasItalique"/>
              </w:rPr>
              <w:t>Résultat</w:t>
            </w:r>
            <w:r w:rsidR="00D50190">
              <w:rPr>
                <w:rStyle w:val="CGrasItalique"/>
              </w:rPr>
              <w:t xml:space="preserve"> </w:t>
            </w:r>
            <w:r>
              <w:rPr>
                <w:rStyle w:val="CGrasItalique"/>
              </w:rPr>
              <w:t>obtenu</w:t>
            </w:r>
          </w:p>
        </w:tc>
        <w:tc>
          <w:tcPr>
            <w:tcW w:w="880" w:type="dxa"/>
            <w:shd w:val="clear" w:color="auto" w:fill="5B9BD5" w:themeFill="accent1"/>
          </w:tcPr>
          <w:p w14:paraId="788DFF2E" w14:textId="3F538800" w:rsidR="003610F1" w:rsidRPr="005B4720" w:rsidRDefault="003610F1" w:rsidP="00E80742">
            <w:pPr>
              <w:pStyle w:val="PCentr"/>
              <w:rPr>
                <w:rStyle w:val="CGrasItalique"/>
              </w:rPr>
            </w:pPr>
            <w:r>
              <w:rPr>
                <w:rStyle w:val="CGrasItalique"/>
              </w:rPr>
              <w:t>OK ?</w:t>
            </w:r>
          </w:p>
        </w:tc>
      </w:tr>
      <w:tr w:rsidR="00D50190" w:rsidRPr="005B4720" w14:paraId="187F08E0" w14:textId="20771F15" w:rsidTr="0081262A">
        <w:tc>
          <w:tcPr>
            <w:tcW w:w="630" w:type="dxa"/>
            <w:shd w:val="clear" w:color="auto" w:fill="DEEAF6" w:themeFill="accent1" w:themeFillTint="33"/>
          </w:tcPr>
          <w:p w14:paraId="0370F90F" w14:textId="77777777" w:rsidR="003610F1" w:rsidRPr="005B4720" w:rsidRDefault="003610F1" w:rsidP="00E80742">
            <w:pPr>
              <w:pStyle w:val="PCentr"/>
              <w:rPr>
                <w:rStyle w:val="CGrasItalique"/>
              </w:rPr>
            </w:pPr>
            <w:r w:rsidRPr="005B4720">
              <w:rPr>
                <w:rStyle w:val="CGrasItalique"/>
              </w:rPr>
              <w:t>1</w:t>
            </w:r>
          </w:p>
        </w:tc>
        <w:tc>
          <w:tcPr>
            <w:tcW w:w="2772" w:type="dxa"/>
          </w:tcPr>
          <w:p w14:paraId="200F5FC3" w14:textId="77777777" w:rsidR="003610F1" w:rsidRPr="005B4720" w:rsidRDefault="003610F1" w:rsidP="0081262A">
            <w:pPr>
              <w:pStyle w:val="PGauche"/>
            </w:pPr>
            <w:r>
              <w:t>Un visiteur peut visualiser toutes les annonces.</w:t>
            </w:r>
          </w:p>
        </w:tc>
        <w:tc>
          <w:tcPr>
            <w:tcW w:w="2689" w:type="dxa"/>
          </w:tcPr>
          <w:p w14:paraId="08D96EDF" w14:textId="77777777" w:rsidR="003610F1" w:rsidRPr="005B4720" w:rsidRDefault="003610F1" w:rsidP="0081262A">
            <w:pPr>
              <w:pStyle w:val="PGauche"/>
            </w:pPr>
            <w:r>
              <w:t>Le visiteur a bien accès aux annonces via la page d’accueil.</w:t>
            </w:r>
          </w:p>
        </w:tc>
        <w:tc>
          <w:tcPr>
            <w:tcW w:w="2089" w:type="dxa"/>
          </w:tcPr>
          <w:p w14:paraId="06DEE0A3" w14:textId="2C0074CD" w:rsidR="003610F1" w:rsidRDefault="008443B3" w:rsidP="0081262A">
            <w:pPr>
              <w:pStyle w:val="PGauche"/>
            </w:pPr>
            <w:r>
              <w:t>Le visiteur a bien accès aux annonces via la page d’accueil.</w:t>
            </w:r>
          </w:p>
        </w:tc>
        <w:tc>
          <w:tcPr>
            <w:tcW w:w="880" w:type="dxa"/>
          </w:tcPr>
          <w:p w14:paraId="14F02387" w14:textId="524E8463" w:rsidR="003610F1" w:rsidRPr="008443B3" w:rsidRDefault="008443B3" w:rsidP="0081262A">
            <w:pPr>
              <w:pStyle w:val="PGauche"/>
              <w:rPr>
                <w:color w:val="70AD47" w:themeColor="accent6"/>
              </w:rPr>
            </w:pPr>
            <w:r w:rsidRPr="008443B3">
              <w:rPr>
                <w:color w:val="70AD47" w:themeColor="accent6"/>
              </w:rPr>
              <w:t>OK</w:t>
            </w:r>
          </w:p>
        </w:tc>
      </w:tr>
      <w:tr w:rsidR="008443B3" w:rsidRPr="005B4720" w14:paraId="440FED8E" w14:textId="0996E434" w:rsidTr="0081262A">
        <w:tc>
          <w:tcPr>
            <w:tcW w:w="630" w:type="dxa"/>
            <w:shd w:val="clear" w:color="auto" w:fill="DEEAF6" w:themeFill="accent1" w:themeFillTint="33"/>
          </w:tcPr>
          <w:p w14:paraId="5C844520" w14:textId="77777777" w:rsidR="008443B3" w:rsidRPr="005B4720" w:rsidRDefault="008443B3" w:rsidP="008443B3">
            <w:pPr>
              <w:pStyle w:val="PCentr"/>
              <w:rPr>
                <w:rStyle w:val="CGrasItalique"/>
              </w:rPr>
            </w:pPr>
            <w:r w:rsidRPr="005B4720">
              <w:rPr>
                <w:rStyle w:val="CGrasItalique"/>
              </w:rPr>
              <w:t>2</w:t>
            </w:r>
          </w:p>
        </w:tc>
        <w:tc>
          <w:tcPr>
            <w:tcW w:w="2772" w:type="dxa"/>
          </w:tcPr>
          <w:p w14:paraId="595CCEF7" w14:textId="77777777" w:rsidR="008443B3" w:rsidRPr="005B4720" w:rsidRDefault="008443B3" w:rsidP="0081262A">
            <w:pPr>
              <w:pStyle w:val="PGauche"/>
            </w:pPr>
            <w:r>
              <w:t>Un visiteur peut s’inscrire via son nom, prénom, email, numéro de téléphone et son mot de passe.</w:t>
            </w:r>
          </w:p>
        </w:tc>
        <w:tc>
          <w:tcPr>
            <w:tcW w:w="2689" w:type="dxa"/>
          </w:tcPr>
          <w:p w14:paraId="587CBA9D" w14:textId="77777777" w:rsidR="008443B3" w:rsidRPr="005B4720" w:rsidRDefault="008443B3" w:rsidP="0081262A">
            <w:pPr>
              <w:pStyle w:val="PGauche"/>
            </w:pPr>
            <w:r>
              <w:t>Le visiteur peut s’inscrire ce qui impacte la base de données. Il peut alors, se connecter.</w:t>
            </w:r>
          </w:p>
        </w:tc>
        <w:tc>
          <w:tcPr>
            <w:tcW w:w="2089" w:type="dxa"/>
          </w:tcPr>
          <w:p w14:paraId="51CA5E81" w14:textId="08A0A443" w:rsidR="008443B3" w:rsidRDefault="008443B3" w:rsidP="0081262A">
            <w:pPr>
              <w:pStyle w:val="PGauche"/>
            </w:pPr>
            <w:r>
              <w:t>Le visiteur peut s’inscrire ce qui impacte la base de données. Il peut alors, se connecter.</w:t>
            </w:r>
          </w:p>
        </w:tc>
        <w:tc>
          <w:tcPr>
            <w:tcW w:w="880" w:type="dxa"/>
          </w:tcPr>
          <w:p w14:paraId="7CBD6745" w14:textId="22EC2BE8" w:rsidR="008443B3" w:rsidRDefault="008443B3" w:rsidP="0081262A">
            <w:pPr>
              <w:pStyle w:val="PGauche"/>
            </w:pPr>
            <w:r w:rsidRPr="008443B3">
              <w:rPr>
                <w:color w:val="70AD47" w:themeColor="accent6"/>
              </w:rPr>
              <w:t>OK</w:t>
            </w:r>
          </w:p>
        </w:tc>
      </w:tr>
      <w:tr w:rsidR="008443B3" w:rsidRPr="005B4720" w14:paraId="1175FC61" w14:textId="11E18FE2" w:rsidTr="0081262A">
        <w:tc>
          <w:tcPr>
            <w:tcW w:w="630" w:type="dxa"/>
            <w:shd w:val="clear" w:color="auto" w:fill="DEEAF6" w:themeFill="accent1" w:themeFillTint="33"/>
          </w:tcPr>
          <w:p w14:paraId="3219363B" w14:textId="77777777" w:rsidR="008443B3" w:rsidRPr="005B4720" w:rsidRDefault="008443B3" w:rsidP="008443B3">
            <w:pPr>
              <w:pStyle w:val="PCentr"/>
              <w:rPr>
                <w:rStyle w:val="CGrasItalique"/>
              </w:rPr>
            </w:pPr>
            <w:r w:rsidRPr="005B4720">
              <w:rPr>
                <w:rStyle w:val="CGrasItalique"/>
              </w:rPr>
              <w:t>3</w:t>
            </w:r>
          </w:p>
        </w:tc>
        <w:tc>
          <w:tcPr>
            <w:tcW w:w="2772" w:type="dxa"/>
          </w:tcPr>
          <w:p w14:paraId="0C424084" w14:textId="33F0F63A" w:rsidR="008443B3" w:rsidRPr="005B4720" w:rsidRDefault="008443B3" w:rsidP="0081262A">
            <w:pPr>
              <w:pStyle w:val="PGauche"/>
            </w:pPr>
            <w:r>
              <w:t>Un visiteur disposant d’un compte peut se connecter</w:t>
            </w:r>
            <w:r w:rsidR="00923188">
              <w:t xml:space="preserve"> si ces identifiants sont corrects</w:t>
            </w:r>
            <w:r>
              <w:t>.</w:t>
            </w:r>
          </w:p>
        </w:tc>
        <w:tc>
          <w:tcPr>
            <w:tcW w:w="2689" w:type="dxa"/>
          </w:tcPr>
          <w:p w14:paraId="64B1BB94" w14:textId="77777777" w:rsidR="008443B3" w:rsidRPr="005B4720" w:rsidRDefault="008443B3" w:rsidP="0081262A">
            <w:pPr>
              <w:pStyle w:val="PGauche"/>
            </w:pPr>
            <w:r>
              <w:t>Le visiteur peut se connecter via son email et son mot de passe. Il a alors accès à ces annonces et son profil.</w:t>
            </w:r>
          </w:p>
        </w:tc>
        <w:tc>
          <w:tcPr>
            <w:tcW w:w="2089" w:type="dxa"/>
          </w:tcPr>
          <w:p w14:paraId="557E4261" w14:textId="6E89F314" w:rsidR="008443B3" w:rsidRDefault="008443B3" w:rsidP="0081262A">
            <w:pPr>
              <w:pStyle w:val="PGauche"/>
            </w:pPr>
            <w:r>
              <w:t>Le visiteur peut se connecter via son email et son mot de passe. Il a alors accès à ces annonces et son profil.</w:t>
            </w:r>
          </w:p>
        </w:tc>
        <w:tc>
          <w:tcPr>
            <w:tcW w:w="880" w:type="dxa"/>
          </w:tcPr>
          <w:p w14:paraId="15598149" w14:textId="3CF87884" w:rsidR="008443B3" w:rsidRDefault="008443B3" w:rsidP="0081262A">
            <w:pPr>
              <w:pStyle w:val="PGauche"/>
            </w:pPr>
            <w:r w:rsidRPr="008443B3">
              <w:rPr>
                <w:color w:val="70AD47" w:themeColor="accent6"/>
              </w:rPr>
              <w:t>OK</w:t>
            </w:r>
          </w:p>
        </w:tc>
      </w:tr>
      <w:tr w:rsidR="00A44DB6" w:rsidRPr="005B4720" w14:paraId="7F218764" w14:textId="555EA991" w:rsidTr="0081262A">
        <w:tc>
          <w:tcPr>
            <w:tcW w:w="630" w:type="dxa"/>
            <w:shd w:val="clear" w:color="auto" w:fill="DEEAF6" w:themeFill="accent1" w:themeFillTint="33"/>
          </w:tcPr>
          <w:p w14:paraId="765FC005" w14:textId="77777777" w:rsidR="00A44DB6" w:rsidRPr="005B4720" w:rsidRDefault="00A44DB6" w:rsidP="00A44DB6">
            <w:pPr>
              <w:pStyle w:val="PCentr"/>
              <w:rPr>
                <w:rStyle w:val="CGrasItalique"/>
              </w:rPr>
            </w:pPr>
            <w:r w:rsidRPr="005B4720">
              <w:rPr>
                <w:rStyle w:val="CGrasItalique"/>
              </w:rPr>
              <w:t>4</w:t>
            </w:r>
          </w:p>
        </w:tc>
        <w:tc>
          <w:tcPr>
            <w:tcW w:w="2772" w:type="dxa"/>
          </w:tcPr>
          <w:p w14:paraId="52567527" w14:textId="77777777" w:rsidR="00A44DB6" w:rsidRPr="005B4720" w:rsidRDefault="00A44DB6" w:rsidP="0081262A">
            <w:pPr>
              <w:pStyle w:val="PGauche"/>
            </w:pPr>
            <w:r>
              <w:t>Un utilisateur connecté peut ajouter/supprimer/modifier des annonces.</w:t>
            </w:r>
          </w:p>
        </w:tc>
        <w:tc>
          <w:tcPr>
            <w:tcW w:w="2689" w:type="dxa"/>
          </w:tcPr>
          <w:p w14:paraId="59D94464" w14:textId="77777777" w:rsidR="00A44DB6" w:rsidRPr="005B4720" w:rsidRDefault="00A44DB6" w:rsidP="0081262A">
            <w:pPr>
              <w:pStyle w:val="PGauche"/>
            </w:pPr>
            <w:r>
              <w:t>L’utilisateur a bien accès aux fonctionnalités d’ajout, suppression et de modification d’annonces.</w:t>
            </w:r>
          </w:p>
        </w:tc>
        <w:tc>
          <w:tcPr>
            <w:tcW w:w="2089" w:type="dxa"/>
          </w:tcPr>
          <w:p w14:paraId="67F4CFD9" w14:textId="0395C858" w:rsidR="00A44DB6" w:rsidRDefault="00A44DB6" w:rsidP="0081262A">
            <w:pPr>
              <w:pStyle w:val="PGauche"/>
            </w:pPr>
            <w:r>
              <w:t>L’utilisateur a bien accès aux fonctionnalités d’ajout, suppression et de modification d’annonces.</w:t>
            </w:r>
          </w:p>
        </w:tc>
        <w:tc>
          <w:tcPr>
            <w:tcW w:w="880" w:type="dxa"/>
          </w:tcPr>
          <w:p w14:paraId="2B9C134B" w14:textId="6A44AA72" w:rsidR="00A44DB6" w:rsidRDefault="00A44DB6" w:rsidP="0081262A">
            <w:pPr>
              <w:pStyle w:val="PGauche"/>
            </w:pPr>
            <w:r w:rsidRPr="0081262A">
              <w:rPr>
                <w:color w:val="70AD47" w:themeColor="accent6"/>
              </w:rPr>
              <w:t>OK</w:t>
            </w:r>
          </w:p>
        </w:tc>
      </w:tr>
      <w:tr w:rsidR="0081262A" w:rsidRPr="005B4720" w14:paraId="4534B20B" w14:textId="518000EE" w:rsidTr="0081262A">
        <w:tc>
          <w:tcPr>
            <w:tcW w:w="630" w:type="dxa"/>
            <w:shd w:val="clear" w:color="auto" w:fill="DEEAF6" w:themeFill="accent1" w:themeFillTint="33"/>
          </w:tcPr>
          <w:p w14:paraId="44540A14" w14:textId="77777777" w:rsidR="0081262A" w:rsidRPr="005B4720" w:rsidRDefault="0081262A" w:rsidP="0081262A">
            <w:pPr>
              <w:pStyle w:val="PCentr"/>
              <w:rPr>
                <w:rStyle w:val="CGrasItalique"/>
              </w:rPr>
            </w:pPr>
            <w:r w:rsidRPr="005B4720">
              <w:rPr>
                <w:rStyle w:val="CGrasItalique"/>
              </w:rPr>
              <w:t>5</w:t>
            </w:r>
          </w:p>
        </w:tc>
        <w:tc>
          <w:tcPr>
            <w:tcW w:w="2772" w:type="dxa"/>
          </w:tcPr>
          <w:p w14:paraId="671379C1" w14:textId="77777777" w:rsidR="0081262A" w:rsidRPr="005B4720" w:rsidRDefault="0081262A" w:rsidP="0081262A">
            <w:pPr>
              <w:pStyle w:val="PGauche"/>
            </w:pPr>
            <w:r>
              <w:t>Un utilisateur connecté peut modifier son profil (nom, prénom, téléphone, email, mot de passe, etc).</w:t>
            </w:r>
          </w:p>
        </w:tc>
        <w:tc>
          <w:tcPr>
            <w:tcW w:w="2689" w:type="dxa"/>
          </w:tcPr>
          <w:p w14:paraId="7132CECE" w14:textId="51C7454C" w:rsidR="0081262A" w:rsidRPr="005B4720" w:rsidRDefault="0081262A" w:rsidP="0081262A">
            <w:pPr>
              <w:pStyle w:val="PGauche"/>
            </w:pPr>
            <w:r>
              <w:t>L’utilisateur a bien accès aux modifications de son profil.</w:t>
            </w:r>
          </w:p>
        </w:tc>
        <w:tc>
          <w:tcPr>
            <w:tcW w:w="2089" w:type="dxa"/>
          </w:tcPr>
          <w:p w14:paraId="4AD81E19" w14:textId="4F885555" w:rsidR="0081262A" w:rsidRDefault="0081262A" w:rsidP="0081262A">
            <w:pPr>
              <w:pStyle w:val="PGauche"/>
            </w:pPr>
            <w:r>
              <w:t xml:space="preserve">L’utilisateur a bien accès aux modifications de son profil et ne </w:t>
            </w:r>
            <w:r>
              <w:lastRenderedPageBreak/>
              <w:t>peut pas modifier son rôle.</w:t>
            </w:r>
          </w:p>
        </w:tc>
        <w:tc>
          <w:tcPr>
            <w:tcW w:w="880" w:type="dxa"/>
          </w:tcPr>
          <w:p w14:paraId="36B08666" w14:textId="4366E0CF" w:rsidR="0081262A" w:rsidRDefault="0081262A" w:rsidP="0081262A">
            <w:pPr>
              <w:pStyle w:val="PGauche"/>
            </w:pPr>
            <w:r w:rsidRPr="0081262A">
              <w:rPr>
                <w:color w:val="70AD47" w:themeColor="accent6"/>
              </w:rPr>
              <w:lastRenderedPageBreak/>
              <w:t>OK</w:t>
            </w:r>
          </w:p>
        </w:tc>
      </w:tr>
      <w:tr w:rsidR="0081262A" w:rsidRPr="005B4720" w14:paraId="659DCB4E" w14:textId="52CBBEC8" w:rsidTr="0081262A">
        <w:tc>
          <w:tcPr>
            <w:tcW w:w="630" w:type="dxa"/>
            <w:shd w:val="clear" w:color="auto" w:fill="DEEAF6" w:themeFill="accent1" w:themeFillTint="33"/>
          </w:tcPr>
          <w:p w14:paraId="119F178E" w14:textId="77777777" w:rsidR="0081262A" w:rsidRPr="005B4720" w:rsidRDefault="0081262A" w:rsidP="0081262A">
            <w:pPr>
              <w:pStyle w:val="PCentr"/>
              <w:rPr>
                <w:rStyle w:val="CGrasItalique"/>
              </w:rPr>
            </w:pPr>
            <w:r w:rsidRPr="005B4720">
              <w:rPr>
                <w:rStyle w:val="CGrasItalique"/>
              </w:rPr>
              <w:t>6</w:t>
            </w:r>
          </w:p>
        </w:tc>
        <w:tc>
          <w:tcPr>
            <w:tcW w:w="2772" w:type="dxa"/>
          </w:tcPr>
          <w:p w14:paraId="1F5767F9" w14:textId="77777777" w:rsidR="0081262A" w:rsidRPr="005B4720" w:rsidRDefault="0081262A" w:rsidP="0081262A">
            <w:pPr>
              <w:pStyle w:val="PGauche"/>
            </w:pPr>
            <w:r>
              <w:t>Un utilisateur avec un rôle d’admin peut supprimer n’importe quelle annonce de n’importe quel utilisateur.</w:t>
            </w:r>
          </w:p>
        </w:tc>
        <w:tc>
          <w:tcPr>
            <w:tcW w:w="2689" w:type="dxa"/>
          </w:tcPr>
          <w:p w14:paraId="773C7693" w14:textId="24BA2A01" w:rsidR="0081262A" w:rsidRPr="005B4720" w:rsidRDefault="0081262A" w:rsidP="0081262A">
            <w:pPr>
              <w:pStyle w:val="PGauche"/>
            </w:pPr>
            <w:r>
              <w:t>L’utilisateur avec un rôle d’admin a bien accès à la suppression d’annonces de tous les utilisateurs.</w:t>
            </w:r>
          </w:p>
        </w:tc>
        <w:tc>
          <w:tcPr>
            <w:tcW w:w="2089" w:type="dxa"/>
          </w:tcPr>
          <w:p w14:paraId="068DFAAD" w14:textId="23BF296E" w:rsidR="0081262A" w:rsidRDefault="0081262A" w:rsidP="0081262A">
            <w:pPr>
              <w:pStyle w:val="PGauche"/>
            </w:pPr>
            <w:r>
              <w:t>L’utilisateur avec un rôle d’admin a bien accès à la suppression d’annonces de tous les utilisateurs.</w:t>
            </w:r>
          </w:p>
        </w:tc>
        <w:tc>
          <w:tcPr>
            <w:tcW w:w="880" w:type="dxa"/>
          </w:tcPr>
          <w:p w14:paraId="6D62DAE4" w14:textId="77777777" w:rsidR="0081262A" w:rsidRDefault="0081262A" w:rsidP="0081262A">
            <w:pPr>
              <w:pStyle w:val="PGauche"/>
            </w:pPr>
            <w:r w:rsidRPr="0081262A">
              <w:rPr>
                <w:color w:val="70AD47" w:themeColor="accent6"/>
              </w:rPr>
              <w:t>OK</w:t>
            </w:r>
          </w:p>
        </w:tc>
      </w:tr>
      <w:tr w:rsidR="0081262A" w:rsidRPr="005B4720" w14:paraId="0FFC9478" w14:textId="007B7451" w:rsidTr="0081262A">
        <w:tc>
          <w:tcPr>
            <w:tcW w:w="630" w:type="dxa"/>
            <w:shd w:val="clear" w:color="auto" w:fill="DEEAF6" w:themeFill="accent1" w:themeFillTint="33"/>
          </w:tcPr>
          <w:p w14:paraId="718D4A5F" w14:textId="77777777" w:rsidR="0081262A" w:rsidRPr="005B4720" w:rsidRDefault="0081262A" w:rsidP="0081262A">
            <w:pPr>
              <w:pStyle w:val="PCentr"/>
              <w:rPr>
                <w:rStyle w:val="CGrasItalique"/>
              </w:rPr>
            </w:pPr>
            <w:r w:rsidRPr="005B4720">
              <w:rPr>
                <w:rStyle w:val="CGrasItalique"/>
              </w:rPr>
              <w:t>7</w:t>
            </w:r>
          </w:p>
        </w:tc>
        <w:tc>
          <w:tcPr>
            <w:tcW w:w="2772" w:type="dxa"/>
          </w:tcPr>
          <w:p w14:paraId="546B12F3" w14:textId="77777777" w:rsidR="0081262A" w:rsidRPr="005B4720" w:rsidRDefault="0081262A" w:rsidP="0081262A">
            <w:pPr>
              <w:pStyle w:val="PGauche"/>
            </w:pPr>
            <w:r>
              <w:t>Un utilisateur avec un rôle d’admin peut supprimer un utilisateur ou modifier son rôle.</w:t>
            </w:r>
          </w:p>
        </w:tc>
        <w:tc>
          <w:tcPr>
            <w:tcW w:w="2689" w:type="dxa"/>
          </w:tcPr>
          <w:p w14:paraId="2AC2D89C" w14:textId="77777777" w:rsidR="0081262A" w:rsidRPr="005B4720" w:rsidRDefault="0081262A" w:rsidP="0081262A">
            <w:pPr>
              <w:pStyle w:val="PGauche"/>
            </w:pPr>
            <w:r>
              <w:t>L’utilisateur avec un rôle d’admin a bien accès à la suppression d’utilisateurs et de modification de rôle de ceux-ci.</w:t>
            </w:r>
          </w:p>
        </w:tc>
        <w:tc>
          <w:tcPr>
            <w:tcW w:w="2089" w:type="dxa"/>
          </w:tcPr>
          <w:p w14:paraId="40114713" w14:textId="71B86FF1" w:rsidR="0081262A" w:rsidRDefault="002358EC" w:rsidP="0081262A">
            <w:pPr>
              <w:pStyle w:val="PGauche"/>
            </w:pPr>
            <w:r>
              <w:t>L’utilisateur avec un rôle d’admin a bien accès à la suppression d’utilisateurs et de modification de rôle de ceux-ci.</w:t>
            </w:r>
          </w:p>
        </w:tc>
        <w:tc>
          <w:tcPr>
            <w:tcW w:w="880" w:type="dxa"/>
          </w:tcPr>
          <w:p w14:paraId="1B29E71F" w14:textId="0AAFB243" w:rsidR="0081262A" w:rsidRDefault="002358EC" w:rsidP="0081262A">
            <w:pPr>
              <w:pStyle w:val="PGauche"/>
            </w:pPr>
            <w:r w:rsidRPr="002358EC">
              <w:rPr>
                <w:color w:val="70AD47" w:themeColor="accent6"/>
              </w:rPr>
              <w:t>OK</w:t>
            </w:r>
          </w:p>
        </w:tc>
      </w:tr>
      <w:tr w:rsidR="0081262A" w:rsidRPr="005B4720" w14:paraId="516365C1" w14:textId="656F20BA" w:rsidTr="0081262A">
        <w:tc>
          <w:tcPr>
            <w:tcW w:w="630" w:type="dxa"/>
            <w:shd w:val="clear" w:color="auto" w:fill="DEEAF6" w:themeFill="accent1" w:themeFillTint="33"/>
          </w:tcPr>
          <w:p w14:paraId="67D8711F" w14:textId="77777777" w:rsidR="0081262A" w:rsidRPr="005B4720" w:rsidRDefault="0081262A" w:rsidP="0081262A">
            <w:pPr>
              <w:pStyle w:val="PCentr"/>
              <w:rPr>
                <w:rStyle w:val="CGrasItalique"/>
              </w:rPr>
            </w:pPr>
            <w:r w:rsidRPr="005B4720">
              <w:rPr>
                <w:rStyle w:val="CGrasItalique"/>
              </w:rPr>
              <w:t>8</w:t>
            </w:r>
          </w:p>
        </w:tc>
        <w:tc>
          <w:tcPr>
            <w:tcW w:w="2772" w:type="dxa"/>
          </w:tcPr>
          <w:p w14:paraId="75788E92" w14:textId="77777777" w:rsidR="0081262A" w:rsidRPr="005B4720" w:rsidRDefault="0081262A" w:rsidP="0081262A">
            <w:pPr>
              <w:pStyle w:val="PGauche"/>
            </w:pPr>
            <w:r w:rsidRPr="005923F9">
              <w:t xml:space="preserve">Un </w:t>
            </w:r>
            <w:r>
              <w:t>utilisateur</w:t>
            </w:r>
            <w:r w:rsidRPr="005923F9">
              <w:t xml:space="preserve"> peut se déconnecter ce qui termine sa session</w:t>
            </w:r>
            <w:r>
              <w:t>.</w:t>
            </w:r>
          </w:p>
        </w:tc>
        <w:tc>
          <w:tcPr>
            <w:tcW w:w="2689" w:type="dxa"/>
          </w:tcPr>
          <w:p w14:paraId="2D026EDA" w14:textId="215AB60F" w:rsidR="0081262A" w:rsidRPr="005B4720" w:rsidRDefault="0081262A" w:rsidP="0081262A">
            <w:pPr>
              <w:pStyle w:val="PGauche"/>
            </w:pPr>
            <w:r>
              <w:t>L’utilisateur peut bien se déconnecter, sa session est correctement terminée.</w:t>
            </w:r>
            <w:r w:rsidR="0086410C">
              <w:t xml:space="preserve"> Il est ensuite redirigé vers la page d’accueil</w:t>
            </w:r>
            <w:r>
              <w:t xml:space="preserve"> </w:t>
            </w:r>
          </w:p>
        </w:tc>
        <w:tc>
          <w:tcPr>
            <w:tcW w:w="2089" w:type="dxa"/>
          </w:tcPr>
          <w:p w14:paraId="740C588D" w14:textId="77777777" w:rsidR="0086410C" w:rsidRDefault="0086410C" w:rsidP="0081262A">
            <w:pPr>
              <w:pStyle w:val="PGauche"/>
            </w:pPr>
            <w:r>
              <w:t xml:space="preserve">L’utilisateur peut bien se déconnecter, sa session est correctement terminée. Il est ensuite redirigé vers la page d’accueil </w:t>
            </w:r>
          </w:p>
          <w:p w14:paraId="3A2F6C71" w14:textId="1F1E9A26" w:rsidR="0081262A" w:rsidRDefault="002358EC" w:rsidP="0081262A">
            <w:pPr>
              <w:pStyle w:val="PGauche"/>
            </w:pPr>
            <w:r>
              <w:t>(il est aussi déconnecté de la base de données)</w:t>
            </w:r>
          </w:p>
        </w:tc>
        <w:tc>
          <w:tcPr>
            <w:tcW w:w="880" w:type="dxa"/>
          </w:tcPr>
          <w:p w14:paraId="73477B16" w14:textId="2B1798C0" w:rsidR="0081262A" w:rsidRDefault="002358EC" w:rsidP="0081262A">
            <w:pPr>
              <w:pStyle w:val="PGauche"/>
            </w:pPr>
            <w:r w:rsidRPr="002358EC">
              <w:rPr>
                <w:color w:val="70AD47" w:themeColor="accent6"/>
              </w:rPr>
              <w:t>OK</w:t>
            </w:r>
          </w:p>
        </w:tc>
      </w:tr>
      <w:tr w:rsidR="006E5C7D" w:rsidRPr="005B4720" w14:paraId="7C40531E" w14:textId="339ECA7B" w:rsidTr="0081262A">
        <w:tc>
          <w:tcPr>
            <w:tcW w:w="630" w:type="dxa"/>
            <w:shd w:val="clear" w:color="auto" w:fill="DEEAF6" w:themeFill="accent1" w:themeFillTint="33"/>
          </w:tcPr>
          <w:p w14:paraId="6D437EAB" w14:textId="77777777" w:rsidR="006E5C7D" w:rsidRPr="005B4720" w:rsidRDefault="006E5C7D" w:rsidP="006E5C7D">
            <w:pPr>
              <w:pStyle w:val="PCentr"/>
              <w:rPr>
                <w:rStyle w:val="CGrasItalique"/>
              </w:rPr>
            </w:pPr>
            <w:r w:rsidRPr="005B4720">
              <w:rPr>
                <w:rStyle w:val="CGrasItalique"/>
              </w:rPr>
              <w:t>9</w:t>
            </w:r>
          </w:p>
        </w:tc>
        <w:tc>
          <w:tcPr>
            <w:tcW w:w="2772" w:type="dxa"/>
          </w:tcPr>
          <w:p w14:paraId="515F52FE" w14:textId="77777777" w:rsidR="006E5C7D" w:rsidRPr="005B4720" w:rsidRDefault="006E5C7D" w:rsidP="006E5C7D">
            <w:pPr>
              <w:pStyle w:val="PGauche"/>
            </w:pPr>
            <w:r>
              <w:t>Un visiteur essaie de se rendre sur un profil utilisateur ou la gestion des annonces d’un utilisateur.</w:t>
            </w:r>
          </w:p>
        </w:tc>
        <w:tc>
          <w:tcPr>
            <w:tcW w:w="2689" w:type="dxa"/>
          </w:tcPr>
          <w:p w14:paraId="50FFB144" w14:textId="7904AA19" w:rsidR="006E5C7D" w:rsidRPr="005B4720" w:rsidRDefault="006E5C7D" w:rsidP="006E5C7D">
            <w:pPr>
              <w:pStyle w:val="PGauche"/>
            </w:pPr>
            <w:r>
              <w:t>Un message d’erreur est affiché</w:t>
            </w:r>
          </w:p>
        </w:tc>
        <w:tc>
          <w:tcPr>
            <w:tcW w:w="2089" w:type="dxa"/>
          </w:tcPr>
          <w:p w14:paraId="0927ED88" w14:textId="07D13BED" w:rsidR="006E5C7D" w:rsidRDefault="006E5C7D" w:rsidP="006E5C7D">
            <w:pPr>
              <w:pStyle w:val="PGauche"/>
            </w:pPr>
            <w:r>
              <w:t>Un message d’erreur est affiché</w:t>
            </w:r>
            <w:r w:rsidR="00611C84">
              <w:t>.</w:t>
            </w:r>
          </w:p>
        </w:tc>
        <w:tc>
          <w:tcPr>
            <w:tcW w:w="880" w:type="dxa"/>
          </w:tcPr>
          <w:p w14:paraId="6DCAB0AA" w14:textId="53DA7085" w:rsidR="006E5C7D" w:rsidRDefault="006E5C7D" w:rsidP="006E5C7D">
            <w:pPr>
              <w:pStyle w:val="PGauche"/>
            </w:pPr>
            <w:r w:rsidRPr="00FB660D">
              <w:rPr>
                <w:color w:val="70AD47" w:themeColor="accent6"/>
              </w:rPr>
              <w:t>OK</w:t>
            </w:r>
          </w:p>
        </w:tc>
      </w:tr>
      <w:tr w:rsidR="006E5C7D" w:rsidRPr="005B4720" w14:paraId="1A297B4E" w14:textId="333EF0D8" w:rsidTr="0081262A">
        <w:tc>
          <w:tcPr>
            <w:tcW w:w="630" w:type="dxa"/>
            <w:shd w:val="clear" w:color="auto" w:fill="DEEAF6" w:themeFill="accent1" w:themeFillTint="33"/>
          </w:tcPr>
          <w:p w14:paraId="4AC1A8CC" w14:textId="77777777" w:rsidR="006E5C7D" w:rsidRPr="005B4720" w:rsidRDefault="006E5C7D" w:rsidP="006E5C7D">
            <w:pPr>
              <w:pStyle w:val="PCentr"/>
              <w:rPr>
                <w:rStyle w:val="CGrasItalique"/>
              </w:rPr>
            </w:pPr>
            <w:r w:rsidRPr="005B4720">
              <w:rPr>
                <w:rStyle w:val="CGrasItalique"/>
              </w:rPr>
              <w:t>10</w:t>
            </w:r>
          </w:p>
        </w:tc>
        <w:tc>
          <w:tcPr>
            <w:tcW w:w="2772" w:type="dxa"/>
          </w:tcPr>
          <w:p w14:paraId="0275808A" w14:textId="77777777" w:rsidR="006E5C7D" w:rsidRPr="005B4720" w:rsidRDefault="006E5C7D" w:rsidP="006E5C7D">
            <w:pPr>
              <w:pStyle w:val="PGauche"/>
            </w:pPr>
            <w:r>
              <w:t>Un visiteur essaie de se connecter avec un mauvais email et mot de passe.</w:t>
            </w:r>
          </w:p>
        </w:tc>
        <w:tc>
          <w:tcPr>
            <w:tcW w:w="2689" w:type="dxa"/>
          </w:tcPr>
          <w:p w14:paraId="70D0ED38" w14:textId="77777777" w:rsidR="006E5C7D" w:rsidRPr="005B4720" w:rsidRDefault="006E5C7D" w:rsidP="006E5C7D">
            <w:pPr>
              <w:pStyle w:val="PGauche"/>
            </w:pPr>
            <w:r>
              <w:t>Un message d’erreur est bien affiché et le visiteur reste non-connecté.</w:t>
            </w:r>
          </w:p>
        </w:tc>
        <w:tc>
          <w:tcPr>
            <w:tcW w:w="2089" w:type="dxa"/>
          </w:tcPr>
          <w:p w14:paraId="2BB098B9" w14:textId="257C1AF5" w:rsidR="006E5C7D" w:rsidRDefault="006E5C7D" w:rsidP="006E5C7D">
            <w:pPr>
              <w:pStyle w:val="PGauche"/>
            </w:pPr>
            <w:r>
              <w:t>Un message d’erreur est bien affiché et le visiteur reste non-connecté.</w:t>
            </w:r>
          </w:p>
        </w:tc>
        <w:tc>
          <w:tcPr>
            <w:tcW w:w="880" w:type="dxa"/>
          </w:tcPr>
          <w:p w14:paraId="10AA6C5B" w14:textId="1291FC7A" w:rsidR="006E5C7D" w:rsidRPr="006E5C7D" w:rsidRDefault="006E5C7D" w:rsidP="006E5C7D">
            <w:pPr>
              <w:pStyle w:val="PGauche"/>
              <w:rPr>
                <w:color w:val="70AD47" w:themeColor="accent6"/>
              </w:rPr>
            </w:pPr>
            <w:r w:rsidRPr="006E5C7D">
              <w:rPr>
                <w:color w:val="70AD47" w:themeColor="accent6"/>
              </w:rPr>
              <w:t>OK</w:t>
            </w:r>
          </w:p>
        </w:tc>
      </w:tr>
      <w:tr w:rsidR="009134E1" w14:paraId="72E2132C" w14:textId="2A34E82B" w:rsidTr="0081262A">
        <w:tc>
          <w:tcPr>
            <w:tcW w:w="630" w:type="dxa"/>
            <w:shd w:val="clear" w:color="auto" w:fill="DEEAF6" w:themeFill="accent1" w:themeFillTint="33"/>
          </w:tcPr>
          <w:p w14:paraId="446C106A" w14:textId="77777777" w:rsidR="009134E1" w:rsidRPr="005B4720" w:rsidRDefault="009134E1" w:rsidP="009134E1">
            <w:pPr>
              <w:pStyle w:val="PCentr"/>
              <w:rPr>
                <w:rStyle w:val="CGrasItalique"/>
              </w:rPr>
            </w:pPr>
            <w:r>
              <w:rPr>
                <w:rStyle w:val="CGrasItalique"/>
              </w:rPr>
              <w:t>11</w:t>
            </w:r>
          </w:p>
        </w:tc>
        <w:tc>
          <w:tcPr>
            <w:tcW w:w="2772" w:type="dxa"/>
          </w:tcPr>
          <w:p w14:paraId="00BE8B61" w14:textId="77777777" w:rsidR="009134E1" w:rsidRDefault="009134E1" w:rsidP="009134E1">
            <w:pPr>
              <w:pStyle w:val="PGauche"/>
            </w:pPr>
            <w:r>
              <w:t>Un visiteur essaie de s’inscrire mais n’accepte pas le captcha.</w:t>
            </w:r>
          </w:p>
        </w:tc>
        <w:tc>
          <w:tcPr>
            <w:tcW w:w="2689" w:type="dxa"/>
          </w:tcPr>
          <w:p w14:paraId="28F5A5B0" w14:textId="77777777" w:rsidR="009134E1" w:rsidRDefault="009134E1" w:rsidP="009134E1">
            <w:pPr>
              <w:pStyle w:val="PGauche"/>
            </w:pPr>
            <w:r>
              <w:t>Un message d’erreur est affiché et le visiteur n’est pas inscrit.</w:t>
            </w:r>
          </w:p>
        </w:tc>
        <w:tc>
          <w:tcPr>
            <w:tcW w:w="2089" w:type="dxa"/>
          </w:tcPr>
          <w:p w14:paraId="67805A05" w14:textId="156784B2" w:rsidR="009134E1" w:rsidRDefault="009134E1" w:rsidP="009134E1">
            <w:pPr>
              <w:pStyle w:val="PGauche"/>
            </w:pPr>
            <w:r>
              <w:t>Un message d’erreur est affiché et le visiteur n’est pas inscrit.</w:t>
            </w:r>
          </w:p>
        </w:tc>
        <w:tc>
          <w:tcPr>
            <w:tcW w:w="880" w:type="dxa"/>
          </w:tcPr>
          <w:p w14:paraId="4ABB8DFD" w14:textId="0ABE73B2" w:rsidR="009134E1" w:rsidRDefault="009134E1" w:rsidP="009134E1">
            <w:pPr>
              <w:pStyle w:val="PGauche"/>
            </w:pPr>
            <w:r w:rsidRPr="009134E1">
              <w:rPr>
                <w:color w:val="70AD47" w:themeColor="accent6"/>
              </w:rPr>
              <w:t>OK</w:t>
            </w:r>
          </w:p>
        </w:tc>
      </w:tr>
      <w:tr w:rsidR="009134E1" w14:paraId="065200E5" w14:textId="788A6E1A" w:rsidTr="0081262A">
        <w:tc>
          <w:tcPr>
            <w:tcW w:w="630" w:type="dxa"/>
            <w:shd w:val="clear" w:color="auto" w:fill="DEEAF6" w:themeFill="accent1" w:themeFillTint="33"/>
          </w:tcPr>
          <w:p w14:paraId="66067A34" w14:textId="77777777" w:rsidR="009134E1" w:rsidRDefault="009134E1" w:rsidP="009134E1">
            <w:pPr>
              <w:pStyle w:val="PCentr"/>
              <w:rPr>
                <w:rStyle w:val="CGrasItalique"/>
              </w:rPr>
            </w:pPr>
            <w:r>
              <w:rPr>
                <w:rStyle w:val="CGrasItalique"/>
              </w:rPr>
              <w:t>12</w:t>
            </w:r>
          </w:p>
        </w:tc>
        <w:tc>
          <w:tcPr>
            <w:tcW w:w="2772" w:type="dxa"/>
          </w:tcPr>
          <w:p w14:paraId="218AFED3" w14:textId="77777777" w:rsidR="009134E1" w:rsidRDefault="009134E1" w:rsidP="009134E1">
            <w:pPr>
              <w:pStyle w:val="PGauche"/>
            </w:pPr>
            <w:r>
              <w:t>Un visiteur essaie de s’inscrire mais n’a pas rempli tous les champs.</w:t>
            </w:r>
          </w:p>
        </w:tc>
        <w:tc>
          <w:tcPr>
            <w:tcW w:w="2689" w:type="dxa"/>
          </w:tcPr>
          <w:p w14:paraId="6C5EA7A3" w14:textId="77777777" w:rsidR="009134E1" w:rsidRDefault="009134E1" w:rsidP="009134E1">
            <w:pPr>
              <w:pStyle w:val="PGauche"/>
            </w:pPr>
            <w:r>
              <w:t>Un message d’erreur est affiché et le visiteur n’est pas inscrit.</w:t>
            </w:r>
          </w:p>
        </w:tc>
        <w:tc>
          <w:tcPr>
            <w:tcW w:w="2089" w:type="dxa"/>
          </w:tcPr>
          <w:p w14:paraId="77BB4D79" w14:textId="46F96F80" w:rsidR="009134E1" w:rsidRDefault="009134E1" w:rsidP="009134E1">
            <w:pPr>
              <w:pStyle w:val="PGauche"/>
            </w:pPr>
            <w:r>
              <w:t>Un message d’erreur est affiché et le visiteur n’est pas inscrit.</w:t>
            </w:r>
          </w:p>
        </w:tc>
        <w:tc>
          <w:tcPr>
            <w:tcW w:w="880" w:type="dxa"/>
          </w:tcPr>
          <w:p w14:paraId="71AEC218" w14:textId="640C1304" w:rsidR="009134E1" w:rsidRDefault="009134E1" w:rsidP="009134E1">
            <w:pPr>
              <w:pStyle w:val="PGauche"/>
            </w:pPr>
            <w:r w:rsidRPr="009134E1">
              <w:rPr>
                <w:color w:val="70AD47" w:themeColor="accent6"/>
              </w:rPr>
              <w:t>OK</w:t>
            </w:r>
          </w:p>
        </w:tc>
      </w:tr>
      <w:tr w:rsidR="00BA28A0" w14:paraId="7E117176" w14:textId="73EC1459" w:rsidTr="0081262A">
        <w:tc>
          <w:tcPr>
            <w:tcW w:w="630" w:type="dxa"/>
            <w:shd w:val="clear" w:color="auto" w:fill="DEEAF6" w:themeFill="accent1" w:themeFillTint="33"/>
          </w:tcPr>
          <w:p w14:paraId="12F8FB3B" w14:textId="77777777" w:rsidR="00BA28A0" w:rsidRDefault="00BA28A0" w:rsidP="00BA28A0">
            <w:pPr>
              <w:pStyle w:val="PCentr"/>
              <w:rPr>
                <w:rStyle w:val="CGrasItalique"/>
              </w:rPr>
            </w:pPr>
            <w:r>
              <w:rPr>
                <w:rStyle w:val="CGrasItalique"/>
              </w:rPr>
              <w:t>13</w:t>
            </w:r>
          </w:p>
        </w:tc>
        <w:tc>
          <w:tcPr>
            <w:tcW w:w="2772" w:type="dxa"/>
          </w:tcPr>
          <w:p w14:paraId="74CAB616" w14:textId="77777777" w:rsidR="00BA28A0" w:rsidRDefault="00BA28A0" w:rsidP="00BA28A0">
            <w:pPr>
              <w:pStyle w:val="PGauche"/>
            </w:pPr>
            <w:r w:rsidRPr="00D5290A">
              <w:t xml:space="preserve">Les injections SQL sont gérées dans chacun des champs que </w:t>
            </w:r>
            <w:r>
              <w:t xml:space="preserve">les </w:t>
            </w:r>
            <w:r>
              <w:lastRenderedPageBreak/>
              <w:t>utilisateurs et les visiteurs doivent entrer.</w:t>
            </w:r>
          </w:p>
        </w:tc>
        <w:tc>
          <w:tcPr>
            <w:tcW w:w="2689" w:type="dxa"/>
          </w:tcPr>
          <w:p w14:paraId="1FB857EA" w14:textId="77777777" w:rsidR="00BA28A0" w:rsidRDefault="00BA28A0" w:rsidP="00BA28A0">
            <w:pPr>
              <w:pStyle w:val="PGauche"/>
            </w:pPr>
            <w:r>
              <w:lastRenderedPageBreak/>
              <w:t>Les injections SQL sont bien gérées et impossible à effectuer</w:t>
            </w:r>
          </w:p>
        </w:tc>
        <w:tc>
          <w:tcPr>
            <w:tcW w:w="2089" w:type="dxa"/>
          </w:tcPr>
          <w:p w14:paraId="46DB72DC" w14:textId="5753FAFF" w:rsidR="00BA28A0" w:rsidRDefault="00BA28A0" w:rsidP="00BA28A0">
            <w:pPr>
              <w:pStyle w:val="PGauche"/>
            </w:pPr>
            <w:r>
              <w:t>Les injections SQL sont bien gérées et impossible à effectuer</w:t>
            </w:r>
          </w:p>
        </w:tc>
        <w:tc>
          <w:tcPr>
            <w:tcW w:w="880" w:type="dxa"/>
          </w:tcPr>
          <w:p w14:paraId="42D594D7" w14:textId="0304ABE2" w:rsidR="00BA28A0" w:rsidRDefault="00BA28A0" w:rsidP="00BA28A0">
            <w:pPr>
              <w:pStyle w:val="PGauche"/>
            </w:pPr>
            <w:r w:rsidRPr="00BA28A0">
              <w:rPr>
                <w:color w:val="70AD47" w:themeColor="accent6"/>
              </w:rPr>
              <w:t>OK</w:t>
            </w:r>
          </w:p>
        </w:tc>
      </w:tr>
    </w:tbl>
    <w:p w14:paraId="24287C55" w14:textId="696F2342" w:rsidR="00CA1452" w:rsidRPr="00B14853" w:rsidRDefault="00CA1452" w:rsidP="00D10BA3">
      <w:pPr>
        <w:pStyle w:val="Titre3"/>
      </w:pPr>
      <w:bookmarkStart w:id="25" w:name="_Toc66623584"/>
      <w:r w:rsidRPr="00B14853">
        <w:t>Hébergement</w:t>
      </w:r>
      <w:bookmarkEnd w:id="25"/>
    </w:p>
    <w:p w14:paraId="2D29691D" w14:textId="59F44C35" w:rsidR="00626D2D" w:rsidRPr="00B14853" w:rsidRDefault="00B14853" w:rsidP="00B14853">
      <w:pPr>
        <w:pStyle w:val="PJustifier"/>
      </w:pPr>
      <w:r w:rsidRPr="00B14853">
        <w:rPr>
          <w:noProof/>
        </w:rPr>
        <mc:AlternateContent>
          <mc:Choice Requires="wps">
            <w:drawing>
              <wp:anchor distT="0" distB="0" distL="114300" distR="114300" simplePos="0" relativeHeight="251675648" behindDoc="0" locked="0" layoutInCell="1" allowOverlap="1" wp14:anchorId="6183C75E" wp14:editId="506DD0B1">
                <wp:simplePos x="0" y="0"/>
                <wp:positionH relativeFrom="column">
                  <wp:posOffset>1900827</wp:posOffset>
                </wp:positionH>
                <wp:positionV relativeFrom="paragraph">
                  <wp:posOffset>696504</wp:posOffset>
                </wp:positionV>
                <wp:extent cx="1513114" cy="486229"/>
                <wp:effectExtent l="38100" t="0" r="30480" b="66675"/>
                <wp:wrapNone/>
                <wp:docPr id="44" name="Connecteur droit avec flèche 44"/>
                <wp:cNvGraphicFramePr/>
                <a:graphic xmlns:a="http://schemas.openxmlformats.org/drawingml/2006/main">
                  <a:graphicData uri="http://schemas.microsoft.com/office/word/2010/wordprocessingShape">
                    <wps:wsp>
                      <wps:cNvCnPr/>
                      <wps:spPr>
                        <a:xfrm flipH="1">
                          <a:off x="0" y="0"/>
                          <a:ext cx="1513114" cy="48622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788C577" id="Connecteur droit avec flèche 44" o:spid="_x0000_s1026" type="#_x0000_t32" style="position:absolute;margin-left:149.65pt;margin-top:54.85pt;width:119.15pt;height:38.3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" strokecolor="#ed7d31 [3205]" strokeweight="1.5pt">
                <v:stroke endarrow="block" joinstyle="miter"/>
              </v:shape>
            </w:pict>
          </mc:Fallback>
        </mc:AlternateContent>
      </w:r>
      <w:r w:rsidR="006D3CB7" w:rsidRPr="00B14853">
        <w:t xml:space="preserve">Pour l’hébergement sur le cpanel, c’est très facile. </w:t>
      </w:r>
      <w:r w:rsidR="000643A3" w:rsidRPr="00B14853">
        <w:t xml:space="preserve">J’ai préalablement </w:t>
      </w:r>
      <w:r w:rsidR="005512CF" w:rsidRPr="00B14853">
        <w:t>créé</w:t>
      </w:r>
      <w:r w:rsidR="000643A3" w:rsidRPr="00B14853">
        <w:t xml:space="preserve"> le fichier SQL de la base de données avec les tables, … </w:t>
      </w:r>
      <w:r w:rsidR="005512CF" w:rsidRPr="00B14853">
        <w:t xml:space="preserve">qui a été fourni. </w:t>
      </w:r>
      <w:r w:rsidR="00526071" w:rsidRPr="00B14853">
        <w:t>Je me suis ensuite redu sur le cpanel et je me suis rendu dans l’onglet « </w:t>
      </w:r>
      <w:r w:rsidR="00526071" w:rsidRPr="00B14853">
        <w:rPr>
          <w:rStyle w:val="CGrasItalique"/>
        </w:rPr>
        <w:t>Base de données</w:t>
      </w:r>
      <w:r w:rsidR="00526071" w:rsidRPr="00B14853">
        <w:t> » et j’ai cliqué sur « </w:t>
      </w:r>
      <w:r w:rsidR="00526071" w:rsidRPr="00B14853">
        <w:rPr>
          <w:rStyle w:val="CGrasItalique"/>
        </w:rPr>
        <w:t xml:space="preserve">Bases de données </w:t>
      </w:r>
      <w:r w:rsidRPr="00B14853">
        <w:rPr>
          <w:rStyle w:val="CGrasItalique"/>
        </w:rPr>
        <w:t>MySQL</w:t>
      </w:r>
      <w:r w:rsidRPr="00B14853">
        <w:t> ».</w:t>
      </w:r>
    </w:p>
    <w:p w14:paraId="36F5292F" w14:textId="5274582F" w:rsidR="00097D1B" w:rsidRDefault="00097D1B" w:rsidP="00626D2D">
      <w:pPr>
        <w:pStyle w:val="PJustifi"/>
      </w:pPr>
      <w:r w:rsidRPr="00097D1B">
        <w:rPr>
          <w:noProof/>
        </w:rPr>
        <w:drawing>
          <wp:inline distT="0" distB="0" distL="0" distR="0" wp14:anchorId="55E3EBA1" wp14:editId="3210F1F8">
            <wp:extent cx="5759450" cy="101219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012190"/>
                    </a:xfrm>
                    <a:prstGeom prst="rect">
                      <a:avLst/>
                    </a:prstGeom>
                  </pic:spPr>
                </pic:pic>
              </a:graphicData>
            </a:graphic>
          </wp:inline>
        </w:drawing>
      </w:r>
    </w:p>
    <w:p w14:paraId="28B24877" w14:textId="764E654C" w:rsidR="00626D2D" w:rsidRDefault="006F6FDA" w:rsidP="00626D2D">
      <w:pPr>
        <w:pStyle w:val="PJustifi"/>
      </w:pPr>
      <w:r>
        <w:t>J’ai ensuite créé une nouvelle base de données avec comme nom</w:t>
      </w:r>
      <w:r w:rsidR="00073B95">
        <w:t> :</w:t>
      </w:r>
      <w:r>
        <w:t xml:space="preserve"> </w:t>
      </w:r>
      <w:r w:rsidR="00073B95">
        <w:t>« </w:t>
      </w:r>
      <w:r>
        <w:t>mangabis</w:t>
      </w:r>
      <w:r w:rsidR="00073B95">
        <w:t> »</w:t>
      </w:r>
      <w:r>
        <w:t>.</w:t>
      </w:r>
    </w:p>
    <w:p w14:paraId="5A92C948" w14:textId="59BE11CE" w:rsidR="00626D2D" w:rsidRDefault="007415A3" w:rsidP="007415A3">
      <w:pPr>
        <w:pStyle w:val="PCentr"/>
      </w:pPr>
      <w:r w:rsidRPr="007415A3">
        <w:rPr>
          <w:noProof/>
        </w:rPr>
        <w:drawing>
          <wp:inline distT="0" distB="0" distL="0" distR="0" wp14:anchorId="6BCDB235" wp14:editId="6C936B39">
            <wp:extent cx="4194628" cy="1288912"/>
            <wp:effectExtent l="0" t="0" r="0"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5148" cy="1301363"/>
                    </a:xfrm>
                    <a:prstGeom prst="rect">
                      <a:avLst/>
                    </a:prstGeom>
                  </pic:spPr>
                </pic:pic>
              </a:graphicData>
            </a:graphic>
          </wp:inline>
        </w:drawing>
      </w:r>
    </w:p>
    <w:p w14:paraId="1FF0FCC7" w14:textId="2AF3FBA6" w:rsidR="007415A3" w:rsidRDefault="007415A3" w:rsidP="000141FB">
      <w:pPr>
        <w:pStyle w:val="PJustifi"/>
      </w:pPr>
      <w:r>
        <w:t xml:space="preserve">Après ça, j’ai créé </w:t>
      </w:r>
      <w:r w:rsidR="000141FB">
        <w:t>un nouvel utilisateur</w:t>
      </w:r>
      <w:r>
        <w:t xml:space="preserve"> </w:t>
      </w:r>
      <w:r w:rsidR="000141FB">
        <w:t>que j’ai nommé root et dont j’ai généré un mot de passe.</w:t>
      </w:r>
    </w:p>
    <w:p w14:paraId="48B2ADF7" w14:textId="490BDDC5" w:rsidR="000141FB" w:rsidRDefault="000141FB" w:rsidP="000141FB">
      <w:pPr>
        <w:pStyle w:val="PCentr"/>
      </w:pPr>
      <w:r w:rsidRPr="000141FB">
        <w:rPr>
          <w:noProof/>
        </w:rPr>
        <w:drawing>
          <wp:inline distT="0" distB="0" distL="0" distR="0" wp14:anchorId="54DF2DEE" wp14:editId="440304B8">
            <wp:extent cx="3040743" cy="1877751"/>
            <wp:effectExtent l="0" t="0" r="762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5281" cy="1892904"/>
                    </a:xfrm>
                    <a:prstGeom prst="rect">
                      <a:avLst/>
                    </a:prstGeom>
                  </pic:spPr>
                </pic:pic>
              </a:graphicData>
            </a:graphic>
          </wp:inline>
        </w:drawing>
      </w:r>
    </w:p>
    <w:p w14:paraId="09FCB1F9" w14:textId="4069474C" w:rsidR="000141FB" w:rsidRDefault="000141FB" w:rsidP="006A074A">
      <w:pPr>
        <w:pStyle w:val="PJustifi"/>
      </w:pPr>
      <w:r>
        <w:t xml:space="preserve">Je l’ai ensuite </w:t>
      </w:r>
      <w:r w:rsidR="006A074A">
        <w:t>associé à la base de données mangabis :</w:t>
      </w:r>
    </w:p>
    <w:p w14:paraId="23D04427" w14:textId="34917175" w:rsidR="006A074A" w:rsidRDefault="006A074A" w:rsidP="000141FB">
      <w:pPr>
        <w:pStyle w:val="PCentr"/>
      </w:pPr>
      <w:r w:rsidRPr="006A074A">
        <w:rPr>
          <w:noProof/>
        </w:rPr>
        <w:drawing>
          <wp:inline distT="0" distB="0" distL="0" distR="0" wp14:anchorId="75A4F85F" wp14:editId="69A53ECC">
            <wp:extent cx="3715657" cy="1419487"/>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552" cy="1444661"/>
                    </a:xfrm>
                    <a:prstGeom prst="rect">
                      <a:avLst/>
                    </a:prstGeom>
                  </pic:spPr>
                </pic:pic>
              </a:graphicData>
            </a:graphic>
          </wp:inline>
        </w:drawing>
      </w:r>
    </w:p>
    <w:p w14:paraId="5C1D0946" w14:textId="73D15167" w:rsidR="006A074A" w:rsidRDefault="006A074A" w:rsidP="006A074A">
      <w:pPr>
        <w:pStyle w:val="PJustifi"/>
      </w:pPr>
      <w:r>
        <w:t>Je me suis ensuite rendu dans phpMyAdmin :</w:t>
      </w:r>
    </w:p>
    <w:p w14:paraId="4B4AFEA0" w14:textId="7A8DAF76" w:rsidR="006A074A" w:rsidRDefault="006A074A" w:rsidP="000141FB">
      <w:pPr>
        <w:pStyle w:val="PCentr"/>
      </w:pPr>
      <w:r w:rsidRPr="00B14853">
        <w:rPr>
          <w:noProof/>
        </w:rPr>
        <w:lastRenderedPageBreak/>
        <mc:AlternateContent>
          <mc:Choice Requires="wps">
            <w:drawing>
              <wp:anchor distT="0" distB="0" distL="114300" distR="114300" simplePos="0" relativeHeight="251677696" behindDoc="0" locked="0" layoutInCell="1" allowOverlap="1" wp14:anchorId="616EF75E" wp14:editId="18FDA4D8">
                <wp:simplePos x="0" y="0"/>
                <wp:positionH relativeFrom="column">
                  <wp:posOffset>999127</wp:posOffset>
                </wp:positionH>
                <wp:positionV relativeFrom="paragraph">
                  <wp:posOffset>116659</wp:posOffset>
                </wp:positionV>
                <wp:extent cx="1181100" cy="249917"/>
                <wp:effectExtent l="38100" t="0" r="19050" b="74295"/>
                <wp:wrapNone/>
                <wp:docPr id="49" name="Connecteur droit avec flèche 49"/>
                <wp:cNvGraphicFramePr/>
                <a:graphic xmlns:a="http://schemas.openxmlformats.org/drawingml/2006/main">
                  <a:graphicData uri="http://schemas.microsoft.com/office/word/2010/wordprocessingShape">
                    <wps:wsp>
                      <wps:cNvCnPr/>
                      <wps:spPr>
                        <a:xfrm flipH="1">
                          <a:off x="0" y="0"/>
                          <a:ext cx="1181100" cy="24991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703F0" id="Connecteur droit avec flèche 49" o:spid="_x0000_s1026" type="#_x0000_t32" style="position:absolute;margin-left:78.65pt;margin-top:9.2pt;width:93pt;height:19.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" strokecolor="#ed7d31 [3205]" strokeweight="1.5pt">
                <v:stroke endarrow="block" joinstyle="miter"/>
              </v:shape>
            </w:pict>
          </mc:Fallback>
        </mc:AlternateContent>
      </w:r>
      <w:r w:rsidRPr="00097D1B">
        <w:rPr>
          <w:noProof/>
        </w:rPr>
        <w:drawing>
          <wp:inline distT="0" distB="0" distL="0" distR="0" wp14:anchorId="6F00AB3B" wp14:editId="0A566C45">
            <wp:extent cx="5334000" cy="93742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7121" cy="944998"/>
                    </a:xfrm>
                    <a:prstGeom prst="rect">
                      <a:avLst/>
                    </a:prstGeom>
                  </pic:spPr>
                </pic:pic>
              </a:graphicData>
            </a:graphic>
          </wp:inline>
        </w:drawing>
      </w:r>
    </w:p>
    <w:p w14:paraId="28912D64" w14:textId="729D01B8" w:rsidR="00AB4FFA" w:rsidRDefault="00AB4FFA" w:rsidP="00FE26D0">
      <w:pPr>
        <w:pStyle w:val="PJustifi"/>
      </w:pPr>
      <w:r>
        <w:t xml:space="preserve">Dans phpMyAdmin, sous stellaa_mangabis, </w:t>
      </w:r>
      <w:r w:rsidR="00FE26D0">
        <w:t>nous pouvons nous rendre dans « Importer »</w:t>
      </w:r>
      <w:r w:rsidR="00171005">
        <w:t>, puis cliquer sur « </w:t>
      </w:r>
      <w:r w:rsidR="00171005" w:rsidRPr="00171005">
        <w:rPr>
          <w:rStyle w:val="CGrasItalique"/>
        </w:rPr>
        <w:t>Choisir un fichier </w:t>
      </w:r>
      <w:r w:rsidR="00171005">
        <w:t>» et sélectionner le fichier « </w:t>
      </w:r>
      <w:r w:rsidR="00171005" w:rsidRPr="00171005">
        <w:rPr>
          <w:rStyle w:val="CGrasItalique"/>
        </w:rPr>
        <w:t>stellaa_mangabis</w:t>
      </w:r>
      <w:r w:rsidR="00171005">
        <w:t> » :</w:t>
      </w:r>
    </w:p>
    <w:p w14:paraId="0C57EB54" w14:textId="1E025896" w:rsidR="00171005" w:rsidRDefault="00171005" w:rsidP="00171005">
      <w:pPr>
        <w:pStyle w:val="PCentr"/>
      </w:pPr>
      <w:r w:rsidRPr="00171005">
        <w:rPr>
          <w:noProof/>
        </w:rPr>
        <w:drawing>
          <wp:inline distT="0" distB="0" distL="0" distR="0" wp14:anchorId="5B0D3C5F" wp14:editId="76C97C8C">
            <wp:extent cx="4183743" cy="1697945"/>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9871" cy="1708549"/>
                    </a:xfrm>
                    <a:prstGeom prst="rect">
                      <a:avLst/>
                    </a:prstGeom>
                  </pic:spPr>
                </pic:pic>
              </a:graphicData>
            </a:graphic>
          </wp:inline>
        </w:drawing>
      </w:r>
    </w:p>
    <w:p w14:paraId="3E992C01" w14:textId="13ED3EBB" w:rsidR="00171005" w:rsidRDefault="00171005" w:rsidP="00171005">
      <w:pPr>
        <w:pStyle w:val="PCentr"/>
      </w:pPr>
      <w:r w:rsidRPr="00171005">
        <w:rPr>
          <w:noProof/>
        </w:rPr>
        <w:drawing>
          <wp:inline distT="0" distB="0" distL="0" distR="0" wp14:anchorId="0F8C4FD2" wp14:editId="0B8455D6">
            <wp:extent cx="1451428" cy="338455"/>
            <wp:effectExtent l="0" t="0" r="0" b="444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74799"/>
                    <a:stretch/>
                  </pic:blipFill>
                  <pic:spPr bwMode="auto">
                    <a:xfrm>
                      <a:off x="0" y="0"/>
                      <a:ext cx="1451428" cy="338455"/>
                    </a:xfrm>
                    <a:prstGeom prst="rect">
                      <a:avLst/>
                    </a:prstGeom>
                    <a:ln>
                      <a:noFill/>
                    </a:ln>
                    <a:extLst>
                      <a:ext uri="{53640926-AAD7-44D8-BBD7-CCE9431645EC}">
                        <a14:shadowObscured xmlns:a14="http://schemas.microsoft.com/office/drawing/2010/main"/>
                      </a:ext>
                    </a:extLst>
                  </pic:spPr>
                </pic:pic>
              </a:graphicData>
            </a:graphic>
          </wp:inline>
        </w:drawing>
      </w:r>
    </w:p>
    <w:p w14:paraId="25EE2969" w14:textId="137C7CF8" w:rsidR="00FE26D0" w:rsidRDefault="008F7E7C" w:rsidP="00FE26D0">
      <w:pPr>
        <w:pStyle w:val="PJustifi"/>
      </w:pPr>
      <w:r>
        <w:t>Il nous reste à cliquer sur « Exécuter » et le tour est joué !</w:t>
      </w:r>
    </w:p>
    <w:p w14:paraId="69B9981F" w14:textId="0AC7E4BA" w:rsidR="00626D2D" w:rsidRDefault="008F7E7C" w:rsidP="008F7E7C">
      <w:pPr>
        <w:pStyle w:val="PCentr"/>
      </w:pPr>
      <w:r w:rsidRPr="008F7E7C">
        <w:rPr>
          <w:noProof/>
        </w:rPr>
        <w:drawing>
          <wp:inline distT="0" distB="0" distL="0" distR="0" wp14:anchorId="7B688543" wp14:editId="73CD53E6">
            <wp:extent cx="2152950" cy="139084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2950" cy="1390844"/>
                    </a:xfrm>
                    <a:prstGeom prst="rect">
                      <a:avLst/>
                    </a:prstGeom>
                  </pic:spPr>
                </pic:pic>
              </a:graphicData>
            </a:graphic>
          </wp:inline>
        </w:drawing>
      </w:r>
    </w:p>
    <w:p w14:paraId="7E63567F" w14:textId="2C0C3DED" w:rsidR="00626D2D" w:rsidRDefault="00626D2D" w:rsidP="00626D2D">
      <w:pPr>
        <w:pStyle w:val="PJustifi"/>
      </w:pPr>
      <w:r>
        <w:t xml:space="preserve">Une fois la database déplacée sur CPanel, j’ai déplacé le code du site web en passant par un accès FTP avec l’application </w:t>
      </w:r>
      <w:r w:rsidR="008554EA">
        <w:t>WinSCP.</w:t>
      </w:r>
      <w:r w:rsidR="002947EE">
        <w:t xml:space="preserve"> Il me restait juste à changer sur le client dans l’indexCtrl, le lien de l’API</w:t>
      </w:r>
      <w:r w:rsidR="00895B94">
        <w:t xml:space="preserve"> par :</w:t>
      </w:r>
    </w:p>
    <w:p w14:paraId="6CB08835" w14:textId="4D9A2414" w:rsidR="00895B94" w:rsidRDefault="00895B94" w:rsidP="00895B94">
      <w:pPr>
        <w:pStyle w:val="PCentr"/>
      </w:pPr>
      <w:r w:rsidRPr="00895B94">
        <w:rPr>
          <w:noProof/>
        </w:rPr>
        <w:drawing>
          <wp:inline distT="0" distB="0" distL="0" distR="0" wp14:anchorId="2D66F8DF" wp14:editId="7405DB4B">
            <wp:extent cx="2666098" cy="221342"/>
            <wp:effectExtent l="0" t="0" r="127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9301" cy="252326"/>
                    </a:xfrm>
                    <a:prstGeom prst="rect">
                      <a:avLst/>
                    </a:prstGeom>
                  </pic:spPr>
                </pic:pic>
              </a:graphicData>
            </a:graphic>
          </wp:inline>
        </w:drawing>
      </w:r>
    </w:p>
    <w:p w14:paraId="2B1C1227" w14:textId="634D16F1" w:rsidR="0095060C" w:rsidRPr="001B0609" w:rsidRDefault="00895B94" w:rsidP="00626D2D">
      <w:pPr>
        <w:pStyle w:val="PJustifi"/>
      </w:pPr>
      <w:r>
        <w:t>Et dans la configuration de la base de données, mettre les informations de l</w:t>
      </w:r>
      <w:r w:rsidR="005C64E4">
        <w:t>’utilisateur précédemment créé et le nom de la base de données.</w:t>
      </w:r>
    </w:p>
    <w:p w14:paraId="386A91F2" w14:textId="53A93EDE" w:rsidR="005B410A" w:rsidRDefault="0095060C" w:rsidP="005C64E4">
      <w:pPr>
        <w:pStyle w:val="PCentr"/>
        <w:rPr>
          <w:highlight w:val="yellow"/>
        </w:rPr>
      </w:pPr>
      <w:r w:rsidRPr="0095060C">
        <w:rPr>
          <w:noProof/>
        </w:rPr>
        <w:lastRenderedPageBreak/>
        <w:drawing>
          <wp:inline distT="0" distB="0" distL="0" distR="0" wp14:anchorId="601541D4" wp14:editId="3BD2E3C0">
            <wp:extent cx="2152032" cy="2402114"/>
            <wp:effectExtent l="0" t="0" r="63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1416" cy="2412588"/>
                    </a:xfrm>
                    <a:prstGeom prst="rect">
                      <a:avLst/>
                    </a:prstGeom>
                  </pic:spPr>
                </pic:pic>
              </a:graphicData>
            </a:graphic>
          </wp:inline>
        </w:drawing>
      </w:r>
    </w:p>
    <w:p w14:paraId="1EDDB247" w14:textId="53EE8D5E" w:rsidR="003D000B" w:rsidRDefault="003D000B" w:rsidP="003D000B">
      <w:pPr>
        <w:pStyle w:val="PJustifier"/>
      </w:pPr>
      <w:r w:rsidRPr="001B38B0">
        <w:t>Nous pouvons maintenant accéder à notre site :</w:t>
      </w:r>
    </w:p>
    <w:p w14:paraId="01B22758" w14:textId="38CFAB5B" w:rsidR="001B38B0" w:rsidRPr="001B38B0" w:rsidRDefault="001B38B0" w:rsidP="003D000B">
      <w:pPr>
        <w:pStyle w:val="PJustifier"/>
      </w:pPr>
      <w:r>
        <w:t xml:space="preserve">ATTENTION : Quand nous allons sur ce site, nous devons être </w:t>
      </w:r>
      <w:r w:rsidRPr="000717ED">
        <w:rPr>
          <w:rStyle w:val="CGrasItalique"/>
        </w:rPr>
        <w:t>absolument</w:t>
      </w:r>
      <w:r>
        <w:t xml:space="preserve"> en https, sinon si non essayons de nous connecter, les sessions ne seront pas </w:t>
      </w:r>
      <w:r w:rsidR="00771D16">
        <w:t>enregistrées</w:t>
      </w:r>
    </w:p>
    <w:p w14:paraId="30FBEFE8" w14:textId="367E5E9D" w:rsidR="003D000B" w:rsidRDefault="001B38B0" w:rsidP="005C64E4">
      <w:pPr>
        <w:pStyle w:val="PCentr"/>
        <w:rPr>
          <w:highlight w:val="yellow"/>
        </w:rPr>
      </w:pPr>
      <w:r w:rsidRPr="001B38B0">
        <w:rPr>
          <w:noProof/>
        </w:rPr>
        <w:drawing>
          <wp:inline distT="0" distB="0" distL="0" distR="0" wp14:anchorId="02056256" wp14:editId="49E43C6A">
            <wp:extent cx="6025350" cy="330431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31339" cy="3307594"/>
                    </a:xfrm>
                    <a:prstGeom prst="rect">
                      <a:avLst/>
                    </a:prstGeom>
                  </pic:spPr>
                </pic:pic>
              </a:graphicData>
            </a:graphic>
          </wp:inline>
        </w:drawing>
      </w:r>
    </w:p>
    <w:p w14:paraId="29007711" w14:textId="7ED13C84" w:rsidR="00092492" w:rsidRDefault="00092492" w:rsidP="00092492">
      <w:pPr>
        <w:pStyle w:val="PJustifi"/>
      </w:pPr>
      <w:r w:rsidRPr="00092492">
        <w:t>PS : Pour l’emplacement du site, il doit être placé à la racine dans un dossier nommé « </w:t>
      </w:r>
      <w:r w:rsidRPr="000717ED">
        <w:rPr>
          <w:rStyle w:val="CGrasItalique"/>
        </w:rPr>
        <w:t>Mangabis</w:t>
      </w:r>
      <w:r w:rsidRPr="00092492">
        <w:t> ». Ensuite nous devrons y retrouver le client et le serveur.</w:t>
      </w:r>
    </w:p>
    <w:p w14:paraId="3C0B8EC3" w14:textId="2327103F" w:rsidR="00092492" w:rsidRDefault="00092492" w:rsidP="00A55C46">
      <w:pPr>
        <w:pStyle w:val="PCentr"/>
      </w:pPr>
      <w:r w:rsidRPr="00092492">
        <w:rPr>
          <w:noProof/>
        </w:rPr>
        <w:drawing>
          <wp:inline distT="0" distB="0" distL="0" distR="0" wp14:anchorId="2290836E" wp14:editId="786ED6BB">
            <wp:extent cx="2255520" cy="1442054"/>
            <wp:effectExtent l="0" t="0" r="0" b="635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8811" cy="1450552"/>
                    </a:xfrm>
                    <a:prstGeom prst="rect">
                      <a:avLst/>
                    </a:prstGeom>
                  </pic:spPr>
                </pic:pic>
              </a:graphicData>
            </a:graphic>
          </wp:inline>
        </w:drawing>
      </w:r>
    </w:p>
    <w:p w14:paraId="2CA6FCFB" w14:textId="555AC7B0" w:rsidR="00A55C46" w:rsidRPr="00092492" w:rsidRDefault="00A55C46" w:rsidP="00A55C46">
      <w:pPr>
        <w:pStyle w:val="PCentr"/>
      </w:pPr>
      <w:r w:rsidRPr="00A55C46">
        <w:rPr>
          <w:noProof/>
        </w:rPr>
        <w:lastRenderedPageBreak/>
        <w:drawing>
          <wp:inline distT="0" distB="0" distL="0" distR="0" wp14:anchorId="16AB8348" wp14:editId="0ABD442B">
            <wp:extent cx="2255520" cy="1156466"/>
            <wp:effectExtent l="0" t="0" r="0" b="571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3335" cy="1170728"/>
                    </a:xfrm>
                    <a:prstGeom prst="rect">
                      <a:avLst/>
                    </a:prstGeom>
                  </pic:spPr>
                </pic:pic>
              </a:graphicData>
            </a:graphic>
          </wp:inline>
        </w:drawing>
      </w:r>
    </w:p>
    <w:p w14:paraId="3D618050" w14:textId="7AF9750A" w:rsidR="00D10BA3" w:rsidRPr="002E672A" w:rsidRDefault="00D10BA3" w:rsidP="00D10BA3">
      <w:pPr>
        <w:pStyle w:val="Titre2"/>
      </w:pPr>
      <w:bookmarkStart w:id="26" w:name="_Toc66623585"/>
      <w:r w:rsidRPr="002E672A">
        <w:t>Synthèse</w:t>
      </w:r>
      <w:bookmarkEnd w:id="26"/>
    </w:p>
    <w:p w14:paraId="7E858DA8" w14:textId="5EF0CB63" w:rsidR="00764051" w:rsidRPr="000D3FB9" w:rsidRDefault="00764051" w:rsidP="00764051">
      <w:pPr>
        <w:pStyle w:val="Titre3"/>
      </w:pPr>
      <w:bookmarkStart w:id="27" w:name="_Toc66623586"/>
      <w:r w:rsidRPr="000D3FB9">
        <w:t>Différence timing</w:t>
      </w:r>
      <w:bookmarkEnd w:id="27"/>
    </w:p>
    <w:p w14:paraId="56B78D13" w14:textId="6716FBFF" w:rsidR="00924A52" w:rsidRPr="000D3FB9" w:rsidRDefault="00D6141F" w:rsidP="00924A52">
      <w:pPr>
        <w:pStyle w:val="PJustifier"/>
      </w:pPr>
      <w:r w:rsidRPr="000D3FB9">
        <w:t xml:space="preserve">Voici le </w:t>
      </w:r>
      <w:r w:rsidR="00C074EC" w:rsidRPr="000D3FB9">
        <w:t xml:space="preserve">planning final du projet Mangabis du module 151. Comme nous pouvons le voir par rapport au planning de l’analyse c’est qu’il y a eu des choses pas </w:t>
      </w:r>
      <w:r w:rsidR="000D3FB9" w:rsidRPr="000D3FB9">
        <w:t>prévues</w:t>
      </w:r>
      <w:r w:rsidR="00051353">
        <w:t> :</w:t>
      </w:r>
    </w:p>
    <w:p w14:paraId="4B15FC22" w14:textId="1252F754" w:rsidR="00924A52" w:rsidRDefault="00924A52" w:rsidP="00924A52">
      <w:pPr>
        <w:pStyle w:val="PCentr"/>
        <w:rPr>
          <w:highlight w:val="yellow"/>
        </w:rPr>
      </w:pPr>
      <w:r w:rsidRPr="00924A52">
        <w:rPr>
          <w:noProof/>
        </w:rPr>
        <w:drawing>
          <wp:inline distT="0" distB="0" distL="0" distR="0" wp14:anchorId="487EAB94" wp14:editId="67C3D5DF">
            <wp:extent cx="5072743" cy="353358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4241" cy="3541591"/>
                    </a:xfrm>
                    <a:prstGeom prst="rect">
                      <a:avLst/>
                    </a:prstGeom>
                  </pic:spPr>
                </pic:pic>
              </a:graphicData>
            </a:graphic>
          </wp:inline>
        </w:drawing>
      </w:r>
    </w:p>
    <w:p w14:paraId="13E718DA" w14:textId="69049B77" w:rsidR="00E32ACF" w:rsidRPr="00C85CE4" w:rsidRDefault="00E32ACF" w:rsidP="00E32ACF">
      <w:pPr>
        <w:pStyle w:val="PJustifier"/>
      </w:pPr>
      <w:r w:rsidRPr="00C85CE4">
        <w:t xml:space="preserve">En effet, comme nous pouvons le voir, j’avais prévu un bloc pour les exercices. Ce qui </w:t>
      </w:r>
      <w:r w:rsidR="00BF5B0F" w:rsidRPr="00C85CE4">
        <w:t>s’est</w:t>
      </w:r>
      <w:r w:rsidRPr="00C85CE4">
        <w:t xml:space="preserve"> réellement passé c’est que nous avons fait des exercices jusqu’au bloc 3. </w:t>
      </w:r>
      <w:r w:rsidR="00BF5B0F" w:rsidRPr="00C85CE4">
        <w:t>Pour l’analyse et la conception j’ai été assez bon au niveau de la prévision. Pour ce qui est de l’implémentation, nous pouvons voir que j’ai pas mal avancé durant les vacances au ni</w:t>
      </w:r>
      <w:r w:rsidR="00714CE4" w:rsidRPr="00C85CE4">
        <w:t>veau du login et du register. J’ai alors été un peu décalé pour le reste car j’avais pris un peu d’avance. Nous pouvons aussi voir que pour la modification d’un article, j’ai pris du retard. Ce retard s’explique par la complexité qui n’était pas prévu. J’ai alors décidé de faire les autres fonctionnalités plus m’attaquer à la modification. Pour terminer, nous pouvons voir que j’avais prévu le bloc 5 pour de la documentation</w:t>
      </w:r>
      <w:r w:rsidR="00C85CE4" w:rsidRPr="00C85CE4">
        <w:t>,</w:t>
      </w:r>
      <w:r w:rsidR="00714CE4" w:rsidRPr="00C85CE4">
        <w:t xml:space="preserve"> </w:t>
      </w:r>
      <w:r w:rsidR="00C85CE4" w:rsidRPr="00C85CE4">
        <w:t>ce qui n’a pas été respecté. Sinon globalement, nous pouvons voir toutes les fonctionnalités</w:t>
      </w:r>
      <w:r w:rsidR="00C85CE4">
        <w:t xml:space="preserve"> sont</w:t>
      </w:r>
      <w:r w:rsidR="00C85CE4" w:rsidRPr="00C85CE4">
        <w:t xml:space="preserve"> implémentées.</w:t>
      </w:r>
    </w:p>
    <w:p w14:paraId="2FA1CB32" w14:textId="37D5FA0B" w:rsidR="000D4AA1" w:rsidRPr="00053A10" w:rsidRDefault="00764051" w:rsidP="000D4AA1">
      <w:pPr>
        <w:pStyle w:val="Titre3"/>
      </w:pPr>
      <w:bookmarkStart w:id="28" w:name="_Toc66623587"/>
      <w:r w:rsidRPr="00053A10">
        <w:t>Conclusion</w:t>
      </w:r>
      <w:r w:rsidR="00C81A3E" w:rsidRPr="00053A10">
        <w:t xml:space="preserve"> du projet</w:t>
      </w:r>
      <w:bookmarkEnd w:id="28"/>
    </w:p>
    <w:p w14:paraId="26E640D4" w14:textId="30F4C3F1" w:rsidR="00D41EFC" w:rsidRDefault="00D41EFC" w:rsidP="00D41EFC">
      <w:pPr>
        <w:pStyle w:val="PJustifier"/>
      </w:pPr>
      <w:r w:rsidRPr="00053A10">
        <w:t xml:space="preserve">Pour en conclure avec ce projet, </w:t>
      </w:r>
      <w:r w:rsidR="00071D74" w:rsidRPr="00053A10">
        <w:t xml:space="preserve">je pourrai dire que je me suis bien sortie. En effet, j’ai réussi à réaliser tout ce que je souhaitai au niveau de l’application. J’ai même réussi à la rendre un </w:t>
      </w:r>
      <w:r w:rsidR="00071D74" w:rsidRPr="00053A10">
        <w:lastRenderedPageBreak/>
        <w:t xml:space="preserve">minimum « user friendly ». </w:t>
      </w:r>
      <w:r w:rsidR="00053A10" w:rsidRPr="00053A10">
        <w:t>Cependant, j’ai eu plus de mal pour la PHP Doc et la JS Doc. En effet, je n’avais pas prévu que ça prenne autant de temps, je compte alors, pour la prochaine fois, faire cette doc en même temps que je code même si c’est un peu barbant.</w:t>
      </w:r>
    </w:p>
    <w:p w14:paraId="390DD0CA" w14:textId="76C0682F" w:rsidR="00053A10" w:rsidRPr="00053A10" w:rsidRDefault="00053A10" w:rsidP="00D41EFC">
      <w:pPr>
        <w:pStyle w:val="PJustifier"/>
      </w:pPr>
      <w:r>
        <w:t>Au niveau de la documentation du projet, j’ai eu beaucoup de mal pour faire la descente de code car je trouve très compliquer d’expliquer avec des mots faciles, le fonctionnement de l’application avec toutes les étapes quelle effectue pour une action. Sinon tout le reste a été et je pense avoir réussi le module si ma documentation est bonne.</w:t>
      </w:r>
    </w:p>
    <w:p w14:paraId="6A019072" w14:textId="77777777" w:rsidR="00D747D9" w:rsidRDefault="00D747D9" w:rsidP="00D747D9">
      <w:pPr>
        <w:pStyle w:val="PJustifier"/>
      </w:pPr>
    </w:p>
    <w:p w14:paraId="590F5342" w14:textId="77777777" w:rsidR="00D747D9" w:rsidRDefault="00D747D9" w:rsidP="00D747D9">
      <w:pPr>
        <w:pStyle w:val="PJustifier"/>
        <w:sectPr w:rsidR="00D747D9" w:rsidSect="00821E72">
          <w:headerReference w:type="default" r:id="rId48"/>
          <w:headerReference w:type="first" r:id="rId49"/>
          <w:pgSz w:w="11906" w:h="16838" w:code="9"/>
          <w:pgMar w:top="1418" w:right="1418" w:bottom="1418" w:left="1418" w:header="709" w:footer="709" w:gutter="0"/>
          <w:pgBorders w:display="firstPage" w:offsetFrom="page">
            <w:left w:val="single" w:sz="18" w:space="24" w:color="auto"/>
            <w:bottom w:val="single" w:sz="8" w:space="24" w:color="auto"/>
          </w:pgBorders>
          <w:cols w:space="708"/>
          <w:docGrid w:linePitch="360"/>
        </w:sectPr>
      </w:pPr>
    </w:p>
    <w:p w14:paraId="3BF9EFC1" w14:textId="7E3AA5DD" w:rsidR="00A573AD" w:rsidRDefault="00A573AD" w:rsidP="00A847B9">
      <w:pPr>
        <w:pStyle w:val="Titre1"/>
      </w:pPr>
      <w:bookmarkStart w:id="29" w:name="_Toc66623588"/>
      <w:r>
        <w:lastRenderedPageBreak/>
        <w:t>Conclusion</w:t>
      </w:r>
      <w:bookmarkEnd w:id="3"/>
      <w:bookmarkEnd w:id="29"/>
    </w:p>
    <w:p w14:paraId="27326D31" w14:textId="7440854B" w:rsidR="00993E04" w:rsidRDefault="00993E04" w:rsidP="00993E04">
      <w:pPr>
        <w:pStyle w:val="PJustifier"/>
      </w:pPr>
      <w:r>
        <w:t>En conclusion, d</w:t>
      </w:r>
      <w:r>
        <w:t xml:space="preserve">ans le module 151, </w:t>
      </w:r>
      <w:r>
        <w:t>n</w:t>
      </w:r>
      <w:r>
        <w:t xml:space="preserve">ous </w:t>
      </w:r>
      <w:r w:rsidR="00776354">
        <w:t>avons appris</w:t>
      </w:r>
      <w:r>
        <w:t xml:space="preserve"> à analyser les exigences d’une application Web et de la base de données, respectivement des éléments de données à lier, définir et documenter la technique de liaison. Nous </w:t>
      </w:r>
      <w:r w:rsidR="00776354">
        <w:t xml:space="preserve">avons </w:t>
      </w:r>
      <w:r>
        <w:t xml:space="preserve">aussi </w:t>
      </w:r>
      <w:r w:rsidR="00776354">
        <w:t xml:space="preserve">appris </w:t>
      </w:r>
      <w:r>
        <w:t xml:space="preserve">à identifier les informations importantes de protection et de sécurité en tenant compte de la protection des données, et définir les mesures. Nous </w:t>
      </w:r>
      <w:r w:rsidR="00776354">
        <w:t xml:space="preserve">avons appris </w:t>
      </w:r>
      <w:r>
        <w:t>à réaliser l’intégration de l’application Web avec la base de données, respectivement aux éléments de données, en prêtant attention aux transactions, à la protection et la sécurité des données.</w:t>
      </w:r>
    </w:p>
    <w:p w14:paraId="2AF9F8B6" w14:textId="1D74C04F" w:rsidR="00993E04" w:rsidRDefault="00993E04" w:rsidP="00993E04">
      <w:pPr>
        <w:pStyle w:val="PJustifier"/>
      </w:pPr>
      <w:r>
        <w:t xml:space="preserve">Pour terminer, nous </w:t>
      </w:r>
      <w:r w:rsidR="004A7352">
        <w:t xml:space="preserve">avons appris </w:t>
      </w:r>
      <w:r>
        <w:t>à mettre en œuvre les souhaits de modifications conformément au déroulement prescrit des modifications et définir et exécuter la procédure de test et de remise, la documenter dans un procès-verbal de tests. Si nécessaire, entreprendre les corrections.</w:t>
      </w:r>
    </w:p>
    <w:p w14:paraId="23026BAC" w14:textId="2F8E4C4E" w:rsidR="00680212" w:rsidRPr="00DD2B2D" w:rsidRDefault="00680212" w:rsidP="00680212">
      <w:pPr>
        <w:pStyle w:val="Titre2"/>
      </w:pPr>
      <w:bookmarkStart w:id="30" w:name="_Toc66623589"/>
      <w:r w:rsidRPr="00DD2B2D">
        <w:t>Ce que j’ai aimé</w:t>
      </w:r>
      <w:bookmarkEnd w:id="30"/>
    </w:p>
    <w:p w14:paraId="01122761" w14:textId="28B58F09" w:rsidR="005F677B" w:rsidRPr="00DD2B2D" w:rsidRDefault="005F677B" w:rsidP="005F677B">
      <w:pPr>
        <w:pStyle w:val="PJustifier"/>
      </w:pPr>
      <w:r w:rsidRPr="00DD2B2D">
        <w:t>Dans ce module j’ai beaucoup apprécié le fait que ce soit un projet personnel. Je trouve qu’un projet personne est beaucoup mieux car nous pouvons clairement se rendre compte de la réalité des choses. Par exemple, nous avons tendance à viser un peu trop haut et à penser que certaines choses qui nous semblait facile à première vue, est finalement plus compliqué que prévu.</w:t>
      </w:r>
      <w:r w:rsidR="00DD2B2D" w:rsidRPr="00DD2B2D">
        <w:t xml:space="preserve"> Dans mon cas c’était la modification d’une annonce. J’ai du trouvé un compromis pour la modification des images mais j’ai quand même réussi.</w:t>
      </w:r>
      <w:r w:rsidR="00DD2B2D">
        <w:t xml:space="preserve"> </w:t>
      </w:r>
      <w:r w:rsidR="00BD1564">
        <w:t>J’ai aussi beaucoup aimé les introductions du jour avec la petite vidéo/PowerPoint. En bref je recommande ce module et surtout ce professeur </w:t>
      </w:r>
      <w:r w:rsidR="00BD1564">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BD1564">
        <w:t xml:space="preserve"> qui est très cool et proche de ces élèves ce que je trouve très important quand on souhaite faire aimer un module.</w:t>
      </w:r>
    </w:p>
    <w:p w14:paraId="4792C6BD" w14:textId="307D5BF4" w:rsidR="00680212" w:rsidRPr="00F25FA8" w:rsidRDefault="00680212" w:rsidP="00680212">
      <w:pPr>
        <w:pStyle w:val="Titre2"/>
      </w:pPr>
      <w:bookmarkStart w:id="31" w:name="_Toc66623590"/>
      <w:r w:rsidRPr="00F25FA8">
        <w:t>Ce que j’ai moins aimé</w:t>
      </w:r>
      <w:bookmarkEnd w:id="31"/>
    </w:p>
    <w:p w14:paraId="543D5D75" w14:textId="3FE93480" w:rsidR="005F677B" w:rsidRPr="00F25FA8" w:rsidRDefault="00F25FA8" w:rsidP="005F677B">
      <w:pPr>
        <w:pStyle w:val="PJustifier"/>
      </w:pPr>
      <w:r w:rsidRPr="00F25FA8">
        <w:t>J’ai moins aimé le fait que nous faisions des exercices pendant les trois premières semaines. Je trouve, personnellement, que ça aurait été mieux de tous les faire le bloc un et ensuite partir sur le projet.</w:t>
      </w:r>
    </w:p>
    <w:p w14:paraId="7E6FA4B6" w14:textId="77777777" w:rsidR="00A573AD" w:rsidRDefault="00A573AD" w:rsidP="00A573AD"/>
    <w:p w14:paraId="1C0EE603" w14:textId="77777777" w:rsidR="00A573AD" w:rsidRDefault="00A573AD" w:rsidP="00A573AD">
      <w:pPr>
        <w:sectPr w:rsidR="00A573AD" w:rsidSect="00821E72">
          <w:headerReference w:type="default" r:id="rId50"/>
          <w:pgSz w:w="11906" w:h="16838" w:code="9"/>
          <w:pgMar w:top="1418" w:right="1418" w:bottom="1418" w:left="1418" w:header="709" w:footer="709" w:gutter="0"/>
          <w:pgBorders w:display="firstPage" w:offsetFrom="page">
            <w:left w:val="single" w:sz="18" w:space="24" w:color="auto"/>
            <w:bottom w:val="single" w:sz="8" w:space="24" w:color="auto"/>
          </w:pgBorders>
          <w:cols w:space="708"/>
          <w:docGrid w:linePitch="360"/>
        </w:sectPr>
      </w:pPr>
    </w:p>
    <w:p w14:paraId="32DB2E67" w14:textId="1ECBDB66" w:rsidR="00E64919" w:rsidRDefault="00A573AD" w:rsidP="00612476">
      <w:pPr>
        <w:pStyle w:val="Titre1"/>
      </w:pPr>
      <w:bookmarkStart w:id="32" w:name="_Toc529480363"/>
      <w:bookmarkStart w:id="33" w:name="_Toc66623591"/>
      <w:r>
        <w:lastRenderedPageBreak/>
        <w:t>Source</w:t>
      </w:r>
      <w:bookmarkEnd w:id="32"/>
      <w:r w:rsidR="00612476">
        <w:t>s</w:t>
      </w:r>
      <w:bookmarkEnd w:id="33"/>
    </w:p>
    <w:p w14:paraId="0DAC8EAE" w14:textId="0B72A8B1" w:rsidR="00641FAE" w:rsidRDefault="00641FAE" w:rsidP="00641FAE">
      <w:pPr>
        <w:pStyle w:val="PJustifier"/>
      </w:pPr>
      <w:r>
        <w:t>Powerpoints du professeur</w:t>
      </w:r>
    </w:p>
    <w:p w14:paraId="48BE5063" w14:textId="18358995" w:rsidR="00D94633" w:rsidRPr="00641FAE" w:rsidRDefault="00D94633" w:rsidP="00641FAE">
      <w:pPr>
        <w:pStyle w:val="PJustifier"/>
      </w:pPr>
      <w:r>
        <w:t>StackOverFlow</w:t>
      </w:r>
    </w:p>
    <w:sectPr w:rsidR="00D94633" w:rsidRPr="00641FAE" w:rsidSect="005121FA">
      <w:headerReference w:type="default" r:id="rId51"/>
      <w:pgSz w:w="11906" w:h="16838" w:code="9"/>
      <w:pgMar w:top="1418" w:right="1418" w:bottom="1418" w:left="1418" w:header="709" w:footer="709" w:gutter="0"/>
      <w:pgBorders w:display="firstPage" w:offsetFrom="page">
        <w:left w:val="single" w:sz="18" w:space="24" w:color="auto"/>
        <w:bottom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9645FE" w14:textId="77777777" w:rsidR="0008323E" w:rsidRDefault="0008323E" w:rsidP="005121FA">
      <w:pPr>
        <w:spacing w:after="0" w:line="240" w:lineRule="auto"/>
      </w:pPr>
      <w:r>
        <w:separator/>
      </w:r>
    </w:p>
  </w:endnote>
  <w:endnote w:type="continuationSeparator" w:id="0">
    <w:p w14:paraId="1EE31D17" w14:textId="77777777" w:rsidR="0008323E" w:rsidRDefault="0008323E" w:rsidP="00512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6A1C7" w14:textId="77777777" w:rsidR="00F03C5D" w:rsidRPr="00F03C5D" w:rsidRDefault="00F03C5D" w:rsidP="00F03C5D">
    <w:pPr>
      <w:pStyle w:val="PCentr"/>
    </w:pPr>
    <w:r>
      <w:fldChar w:fldCharType="begin"/>
    </w:r>
    <w:r>
      <w:instrText xml:space="preserve"> PAGE   \* MERGEFORMAT </w:instrText>
    </w:r>
    <w:r>
      <w:fldChar w:fldCharType="separate"/>
    </w:r>
    <w:r w:rsidR="00C71FBC">
      <w:rPr>
        <w:noProof/>
      </w:rPr>
      <w:t>2</w:t>
    </w:r>
    <w:r>
      <w:fldChar w:fldCharType="end"/>
    </w:r>
    <w:r>
      <w:t xml:space="preserve"> sur </w:t>
    </w:r>
    <w:fldSimple w:instr=" NUMPAGES   \* MERGEFORMAT ">
      <w:r w:rsidR="00C71FBC">
        <w:rPr>
          <w:noProof/>
        </w:rPr>
        <w:t>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8E916F" w14:textId="77777777" w:rsidR="0008323E" w:rsidRDefault="0008323E" w:rsidP="005121FA">
      <w:pPr>
        <w:spacing w:after="0" w:line="240" w:lineRule="auto"/>
      </w:pPr>
      <w:r>
        <w:separator/>
      </w:r>
    </w:p>
  </w:footnote>
  <w:footnote w:type="continuationSeparator" w:id="0">
    <w:p w14:paraId="65E039E9" w14:textId="77777777" w:rsidR="0008323E" w:rsidRDefault="0008323E" w:rsidP="005121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340E1" w14:textId="77777777" w:rsidR="00710761" w:rsidRPr="00710761" w:rsidRDefault="008C7431" w:rsidP="00821E72">
    <w:pPr>
      <w:pStyle w:val="PGauche"/>
    </w:pPr>
    <w:r>
      <w:fldChar w:fldCharType="begin"/>
    </w:r>
    <w:r>
      <w:instrText xml:space="preserve"> Title </w:instrText>
    </w:r>
    <w:r>
      <w:fldChar w:fldCharType="separate"/>
    </w:r>
    <w:r w:rsidR="00B93A8A">
      <w:t>NNN – Nom du module</w:t>
    </w:r>
    <w:r>
      <w:fldChar w:fldCharType="end"/>
    </w:r>
    <w:r w:rsidR="00821E72">
      <w:tab/>
      <w:t>Sources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5420A" w14:textId="1D3974A7" w:rsidR="00821E72" w:rsidRPr="00710761" w:rsidRDefault="008C7431" w:rsidP="00821E72">
    <w:pPr>
      <w:pStyle w:val="PGauche"/>
    </w:pPr>
    <w:r>
      <w:fldChar w:fldCharType="begin"/>
    </w:r>
    <w:r>
      <w:instrText xml:space="preserve"> Title </w:instrText>
    </w:r>
    <w:r>
      <w:fldChar w:fldCharType="separate"/>
    </w:r>
    <w:r w:rsidR="00AA734B">
      <w:t>340 – Virtualiser une infrastructure informatique</w:t>
    </w:r>
    <w:r>
      <w:fldChar w:fldCharType="end"/>
    </w:r>
    <w:r w:rsidR="00821E72">
      <w:tab/>
      <w:t>Table des matières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18B75" w14:textId="7B08F8C4" w:rsidR="00821E72" w:rsidRPr="00710761" w:rsidRDefault="008C7431" w:rsidP="00821E72">
    <w:pPr>
      <w:pStyle w:val="PGauche"/>
    </w:pPr>
    <w:r>
      <w:fldChar w:fldCharType="begin"/>
    </w:r>
    <w:r>
      <w:instrText xml:space="preserve"> Title </w:instrText>
    </w:r>
    <w:r>
      <w:fldChar w:fldCharType="separate"/>
    </w:r>
    <w:r w:rsidR="00AA734B">
      <w:t>340 – Virtualiser une infrastructure informatique</w:t>
    </w:r>
    <w:r>
      <w:fldChar w:fldCharType="end"/>
    </w:r>
    <w:r w:rsidR="00821E72">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F963B" w14:textId="62893EF9" w:rsidR="00D747D9" w:rsidRPr="00710761" w:rsidRDefault="008C7431" w:rsidP="00821E72">
    <w:pPr>
      <w:pStyle w:val="PGauche"/>
    </w:pPr>
    <w:r>
      <w:fldChar w:fldCharType="begin"/>
    </w:r>
    <w:r>
      <w:instrText xml:space="preserve"> Title </w:instrText>
    </w:r>
    <w:r>
      <w:fldChar w:fldCharType="separate"/>
    </w:r>
    <w:r w:rsidR="00AA734B">
      <w:t>340 – Virtualiser une infrastructure informatique</w:t>
    </w:r>
    <w:r>
      <w:fldChar w:fldCharType="end"/>
    </w:r>
    <w:r w:rsidR="00D747D9">
      <w:tab/>
      <w:t>Contenu d</w:t>
    </w:r>
    <w:r w:rsidR="00A629AB">
      <w:t>e la documentation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1BFA6" w14:textId="77777777" w:rsidR="00821E72" w:rsidRPr="00710761" w:rsidRDefault="008C7431" w:rsidP="00821E72">
    <w:pPr>
      <w:pStyle w:val="PGauche"/>
    </w:pPr>
    <w:r>
      <w:fldChar w:fldCharType="begin"/>
    </w:r>
    <w:r>
      <w:instrText xml:space="preserve"> Title </w:instrText>
    </w:r>
    <w:r>
      <w:fldChar w:fldCharType="separate"/>
    </w:r>
    <w:r w:rsidR="00B93A8A">
      <w:t>NNN – Nom du module</w:t>
    </w:r>
    <w:r>
      <w:fldChar w:fldCharType="end"/>
    </w:r>
    <w:r w:rsidR="00821E72">
      <w:tab/>
      <w:t>Conclusion</w:t>
    </w:r>
  </w:p>
  <w:p w14:paraId="35621E45" w14:textId="77777777" w:rsidR="00821E72" w:rsidRDefault="00821E72">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CF449" w14:textId="793A1BAA" w:rsidR="00D747D9" w:rsidRPr="00710761" w:rsidRDefault="008C7431" w:rsidP="00821E72">
    <w:pPr>
      <w:pStyle w:val="PGauche"/>
    </w:pPr>
    <w:r>
      <w:fldChar w:fldCharType="begin"/>
    </w:r>
    <w:r>
      <w:instrText xml:space="preserve"> Title </w:instrText>
    </w:r>
    <w:r>
      <w:fldChar w:fldCharType="separate"/>
    </w:r>
    <w:r w:rsidR="00AA734B">
      <w:t>340 – Virtualiser une infrastructure informatique</w:t>
    </w:r>
    <w:r>
      <w:fldChar w:fldCharType="end"/>
    </w:r>
    <w:r w:rsidR="00D747D9">
      <w:tab/>
      <w:t>Conclusion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BF2EA" w14:textId="5CF06F0D" w:rsidR="00D747D9" w:rsidRPr="00710761" w:rsidRDefault="008C7431" w:rsidP="00821E72">
    <w:pPr>
      <w:pStyle w:val="PGauche"/>
    </w:pPr>
    <w:r>
      <w:fldChar w:fldCharType="begin"/>
    </w:r>
    <w:r>
      <w:instrText xml:space="preserve"> Title </w:instrText>
    </w:r>
    <w:r>
      <w:fldChar w:fldCharType="separate"/>
    </w:r>
    <w:r w:rsidR="00AA734B">
      <w:t>340 – Virtualiser une infrastructure informatique</w:t>
    </w:r>
    <w:r>
      <w:fldChar w:fldCharType="end"/>
    </w:r>
    <w:r w:rsidR="00D747D9">
      <w:tab/>
    </w:r>
    <w:r w:rsidR="00612476">
      <w:t>Sources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A34DA"/>
    <w:multiLevelType w:val="hybridMultilevel"/>
    <w:tmpl w:val="A2507C4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4321EB2"/>
    <w:multiLevelType w:val="hybridMultilevel"/>
    <w:tmpl w:val="784209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B873F39"/>
    <w:multiLevelType w:val="hybridMultilevel"/>
    <w:tmpl w:val="AC769CB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8951CC9"/>
    <w:multiLevelType w:val="hybridMultilevel"/>
    <w:tmpl w:val="D474E09C"/>
    <w:lvl w:ilvl="0" w:tplc="92A2D190">
      <w:start w:val="1"/>
      <w:numFmt w:val="lowerLetter"/>
      <w:pStyle w:val="StyleTitre5Accent5"/>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A807073"/>
    <w:multiLevelType w:val="hybridMultilevel"/>
    <w:tmpl w:val="905224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C24588"/>
    <w:multiLevelType w:val="hybridMultilevel"/>
    <w:tmpl w:val="882A16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6E43922"/>
    <w:multiLevelType w:val="hybridMultilevel"/>
    <w:tmpl w:val="BD0E37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FE8554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70D27668"/>
    <w:multiLevelType w:val="hybridMultilevel"/>
    <w:tmpl w:val="68E69AC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789E13A6"/>
    <w:multiLevelType w:val="hybridMultilevel"/>
    <w:tmpl w:val="D76E1F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4"/>
  </w:num>
  <w:num w:numId="4">
    <w:abstractNumId w:val="3"/>
  </w:num>
  <w:num w:numId="5">
    <w:abstractNumId w:val="6"/>
  </w:num>
  <w:num w:numId="6">
    <w:abstractNumId w:val="1"/>
  </w:num>
  <w:num w:numId="7">
    <w:abstractNumId w:val="9"/>
  </w:num>
  <w:num w:numId="8">
    <w:abstractNumId w:val="0"/>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fr-CH" w:vendorID="64" w:dllVersion="6" w:nlCheck="1" w:checkStyle="0"/>
  <w:activeWritingStyle w:appName="MSWord" w:lang="fr-CH" w:vendorID="64" w:dllVersion="4096" w:nlCheck="1" w:checkStyle="0"/>
  <w:activeWritingStyle w:appName="MSWord" w:lang="fr-FR" w:vendorID="64" w:dllVersion="409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A8A"/>
    <w:rsid w:val="0000410D"/>
    <w:rsid w:val="00006E76"/>
    <w:rsid w:val="000141FB"/>
    <w:rsid w:val="000151F6"/>
    <w:rsid w:val="00022637"/>
    <w:rsid w:val="00026195"/>
    <w:rsid w:val="00026BE8"/>
    <w:rsid w:val="00027077"/>
    <w:rsid w:val="000327DB"/>
    <w:rsid w:val="000344A6"/>
    <w:rsid w:val="00036A0F"/>
    <w:rsid w:val="00051353"/>
    <w:rsid w:val="00053A10"/>
    <w:rsid w:val="0006065C"/>
    <w:rsid w:val="00060ED8"/>
    <w:rsid w:val="00062B4F"/>
    <w:rsid w:val="000643A3"/>
    <w:rsid w:val="00065B9D"/>
    <w:rsid w:val="000671E7"/>
    <w:rsid w:val="0007121F"/>
    <w:rsid w:val="000717ED"/>
    <w:rsid w:val="00071D74"/>
    <w:rsid w:val="00073B95"/>
    <w:rsid w:val="00074D80"/>
    <w:rsid w:val="0008323E"/>
    <w:rsid w:val="00086DFD"/>
    <w:rsid w:val="0008762D"/>
    <w:rsid w:val="00092492"/>
    <w:rsid w:val="0009734A"/>
    <w:rsid w:val="00097D1B"/>
    <w:rsid w:val="00097E6B"/>
    <w:rsid w:val="000A44A5"/>
    <w:rsid w:val="000B3973"/>
    <w:rsid w:val="000C0BE9"/>
    <w:rsid w:val="000C1935"/>
    <w:rsid w:val="000C1D92"/>
    <w:rsid w:val="000C3C3E"/>
    <w:rsid w:val="000C40CA"/>
    <w:rsid w:val="000C531D"/>
    <w:rsid w:val="000D24AE"/>
    <w:rsid w:val="000D3FB9"/>
    <w:rsid w:val="000D4AA1"/>
    <w:rsid w:val="000E0074"/>
    <w:rsid w:val="000E4E9C"/>
    <w:rsid w:val="000E6046"/>
    <w:rsid w:val="000E67B4"/>
    <w:rsid w:val="00100A66"/>
    <w:rsid w:val="001129EA"/>
    <w:rsid w:val="0011524E"/>
    <w:rsid w:val="001225EF"/>
    <w:rsid w:val="00126441"/>
    <w:rsid w:val="001371D4"/>
    <w:rsid w:val="001518EA"/>
    <w:rsid w:val="001607A3"/>
    <w:rsid w:val="0016183A"/>
    <w:rsid w:val="00161AA8"/>
    <w:rsid w:val="0016318B"/>
    <w:rsid w:val="00163466"/>
    <w:rsid w:val="00165E09"/>
    <w:rsid w:val="00166A52"/>
    <w:rsid w:val="00170DDB"/>
    <w:rsid w:val="00171005"/>
    <w:rsid w:val="001818B0"/>
    <w:rsid w:val="00182F06"/>
    <w:rsid w:val="00184760"/>
    <w:rsid w:val="00186981"/>
    <w:rsid w:val="00186EE1"/>
    <w:rsid w:val="00190C50"/>
    <w:rsid w:val="001965EE"/>
    <w:rsid w:val="001B31F2"/>
    <w:rsid w:val="001B38B0"/>
    <w:rsid w:val="001B5D70"/>
    <w:rsid w:val="001B75E4"/>
    <w:rsid w:val="001C6E4B"/>
    <w:rsid w:val="001D3B4E"/>
    <w:rsid w:val="001D5C58"/>
    <w:rsid w:val="001D5F41"/>
    <w:rsid w:val="001E074E"/>
    <w:rsid w:val="001E556D"/>
    <w:rsid w:val="001F70CD"/>
    <w:rsid w:val="002023BD"/>
    <w:rsid w:val="00213128"/>
    <w:rsid w:val="00220026"/>
    <w:rsid w:val="002239D9"/>
    <w:rsid w:val="002240C2"/>
    <w:rsid w:val="002251F6"/>
    <w:rsid w:val="00225F65"/>
    <w:rsid w:val="00226CD5"/>
    <w:rsid w:val="00231BCF"/>
    <w:rsid w:val="00232234"/>
    <w:rsid w:val="002324D7"/>
    <w:rsid w:val="0023558E"/>
    <w:rsid w:val="002358EC"/>
    <w:rsid w:val="00235AC3"/>
    <w:rsid w:val="00241267"/>
    <w:rsid w:val="0024292A"/>
    <w:rsid w:val="00256EED"/>
    <w:rsid w:val="00260B50"/>
    <w:rsid w:val="00261CC6"/>
    <w:rsid w:val="00261DDD"/>
    <w:rsid w:val="002645CF"/>
    <w:rsid w:val="00264D27"/>
    <w:rsid w:val="00273D50"/>
    <w:rsid w:val="00276B0D"/>
    <w:rsid w:val="002858A3"/>
    <w:rsid w:val="00287CA8"/>
    <w:rsid w:val="002910EB"/>
    <w:rsid w:val="00291132"/>
    <w:rsid w:val="00292A49"/>
    <w:rsid w:val="002947EE"/>
    <w:rsid w:val="00295262"/>
    <w:rsid w:val="002A0E93"/>
    <w:rsid w:val="002B562F"/>
    <w:rsid w:val="002B6ECF"/>
    <w:rsid w:val="002B78DA"/>
    <w:rsid w:val="002D5953"/>
    <w:rsid w:val="002E1C35"/>
    <w:rsid w:val="002E1D15"/>
    <w:rsid w:val="002E390B"/>
    <w:rsid w:val="002E672A"/>
    <w:rsid w:val="002F4F76"/>
    <w:rsid w:val="002F664A"/>
    <w:rsid w:val="00305827"/>
    <w:rsid w:val="00305B74"/>
    <w:rsid w:val="003066F7"/>
    <w:rsid w:val="003179D3"/>
    <w:rsid w:val="00332714"/>
    <w:rsid w:val="00332B94"/>
    <w:rsid w:val="00336410"/>
    <w:rsid w:val="00337C6E"/>
    <w:rsid w:val="00345C05"/>
    <w:rsid w:val="00351FB4"/>
    <w:rsid w:val="00352729"/>
    <w:rsid w:val="0035340C"/>
    <w:rsid w:val="00355F39"/>
    <w:rsid w:val="00355FDD"/>
    <w:rsid w:val="0036067E"/>
    <w:rsid w:val="003610F1"/>
    <w:rsid w:val="0038153E"/>
    <w:rsid w:val="003929B1"/>
    <w:rsid w:val="003B645A"/>
    <w:rsid w:val="003B6921"/>
    <w:rsid w:val="003C235D"/>
    <w:rsid w:val="003C2DD9"/>
    <w:rsid w:val="003C4BF9"/>
    <w:rsid w:val="003C55B2"/>
    <w:rsid w:val="003D000B"/>
    <w:rsid w:val="003D1DE8"/>
    <w:rsid w:val="003D3CE6"/>
    <w:rsid w:val="003D74A4"/>
    <w:rsid w:val="003E154A"/>
    <w:rsid w:val="003E2C5A"/>
    <w:rsid w:val="003E60A3"/>
    <w:rsid w:val="003F2A2D"/>
    <w:rsid w:val="003F3D6D"/>
    <w:rsid w:val="00401BDB"/>
    <w:rsid w:val="00407410"/>
    <w:rsid w:val="00414592"/>
    <w:rsid w:val="004176F3"/>
    <w:rsid w:val="00421FFE"/>
    <w:rsid w:val="00424783"/>
    <w:rsid w:val="0042535F"/>
    <w:rsid w:val="00430FFB"/>
    <w:rsid w:val="00433325"/>
    <w:rsid w:val="00433714"/>
    <w:rsid w:val="00434E1E"/>
    <w:rsid w:val="0044440D"/>
    <w:rsid w:val="004458F0"/>
    <w:rsid w:val="00445C64"/>
    <w:rsid w:val="00446348"/>
    <w:rsid w:val="004507F4"/>
    <w:rsid w:val="004518B8"/>
    <w:rsid w:val="0045192D"/>
    <w:rsid w:val="00460D35"/>
    <w:rsid w:val="00461931"/>
    <w:rsid w:val="004628AB"/>
    <w:rsid w:val="00463615"/>
    <w:rsid w:val="00472EDB"/>
    <w:rsid w:val="0047476B"/>
    <w:rsid w:val="00475F3F"/>
    <w:rsid w:val="00476A55"/>
    <w:rsid w:val="004818C8"/>
    <w:rsid w:val="00485114"/>
    <w:rsid w:val="004A1152"/>
    <w:rsid w:val="004A336E"/>
    <w:rsid w:val="004A42DF"/>
    <w:rsid w:val="004A7352"/>
    <w:rsid w:val="004A7CA0"/>
    <w:rsid w:val="004B0CD8"/>
    <w:rsid w:val="004B176A"/>
    <w:rsid w:val="004B1858"/>
    <w:rsid w:val="004D071B"/>
    <w:rsid w:val="004F79C0"/>
    <w:rsid w:val="005074C6"/>
    <w:rsid w:val="005121FA"/>
    <w:rsid w:val="00523F2F"/>
    <w:rsid w:val="00524E03"/>
    <w:rsid w:val="00526071"/>
    <w:rsid w:val="00527E41"/>
    <w:rsid w:val="00530248"/>
    <w:rsid w:val="005368B1"/>
    <w:rsid w:val="00540B1C"/>
    <w:rsid w:val="0054257E"/>
    <w:rsid w:val="00542EC8"/>
    <w:rsid w:val="00546857"/>
    <w:rsid w:val="005512CF"/>
    <w:rsid w:val="00557C11"/>
    <w:rsid w:val="00565085"/>
    <w:rsid w:val="005673E8"/>
    <w:rsid w:val="0057355B"/>
    <w:rsid w:val="005808E3"/>
    <w:rsid w:val="005858CF"/>
    <w:rsid w:val="00586414"/>
    <w:rsid w:val="00590D1D"/>
    <w:rsid w:val="005923F9"/>
    <w:rsid w:val="00595850"/>
    <w:rsid w:val="0059743E"/>
    <w:rsid w:val="005A2BE4"/>
    <w:rsid w:val="005A5B79"/>
    <w:rsid w:val="005B2A7E"/>
    <w:rsid w:val="005B410A"/>
    <w:rsid w:val="005B4720"/>
    <w:rsid w:val="005C1EEA"/>
    <w:rsid w:val="005C64E4"/>
    <w:rsid w:val="005D0A48"/>
    <w:rsid w:val="005D15C8"/>
    <w:rsid w:val="005D3E57"/>
    <w:rsid w:val="005D472B"/>
    <w:rsid w:val="005D7647"/>
    <w:rsid w:val="005E0AB3"/>
    <w:rsid w:val="005F0016"/>
    <w:rsid w:val="005F39F8"/>
    <w:rsid w:val="005F4116"/>
    <w:rsid w:val="005F677B"/>
    <w:rsid w:val="0060603F"/>
    <w:rsid w:val="006068EF"/>
    <w:rsid w:val="006108FF"/>
    <w:rsid w:val="00611C84"/>
    <w:rsid w:val="00612476"/>
    <w:rsid w:val="0061696B"/>
    <w:rsid w:val="00626D2D"/>
    <w:rsid w:val="00636C34"/>
    <w:rsid w:val="006411F7"/>
    <w:rsid w:val="00641FAE"/>
    <w:rsid w:val="00645B98"/>
    <w:rsid w:val="00646C7F"/>
    <w:rsid w:val="00647597"/>
    <w:rsid w:val="00650434"/>
    <w:rsid w:val="00654FB2"/>
    <w:rsid w:val="00657F26"/>
    <w:rsid w:val="00666C2C"/>
    <w:rsid w:val="00673E62"/>
    <w:rsid w:val="00674938"/>
    <w:rsid w:val="00680212"/>
    <w:rsid w:val="0068199A"/>
    <w:rsid w:val="00685540"/>
    <w:rsid w:val="006953F9"/>
    <w:rsid w:val="006A074A"/>
    <w:rsid w:val="006A12DE"/>
    <w:rsid w:val="006A27DA"/>
    <w:rsid w:val="006A657A"/>
    <w:rsid w:val="006B4C4F"/>
    <w:rsid w:val="006B5D42"/>
    <w:rsid w:val="006C1FA1"/>
    <w:rsid w:val="006C263D"/>
    <w:rsid w:val="006D3CB7"/>
    <w:rsid w:val="006E4944"/>
    <w:rsid w:val="006E5C7D"/>
    <w:rsid w:val="006E6768"/>
    <w:rsid w:val="006F03A7"/>
    <w:rsid w:val="006F0CFE"/>
    <w:rsid w:val="006F0FBA"/>
    <w:rsid w:val="006F3982"/>
    <w:rsid w:val="006F6659"/>
    <w:rsid w:val="006F6FDA"/>
    <w:rsid w:val="006F71A6"/>
    <w:rsid w:val="00703598"/>
    <w:rsid w:val="00705EF7"/>
    <w:rsid w:val="00706196"/>
    <w:rsid w:val="00710761"/>
    <w:rsid w:val="007110A7"/>
    <w:rsid w:val="00714CE4"/>
    <w:rsid w:val="00727CE5"/>
    <w:rsid w:val="00730139"/>
    <w:rsid w:val="007415A3"/>
    <w:rsid w:val="007430C8"/>
    <w:rsid w:val="00743B95"/>
    <w:rsid w:val="00746B08"/>
    <w:rsid w:val="00752068"/>
    <w:rsid w:val="0075555C"/>
    <w:rsid w:val="00756355"/>
    <w:rsid w:val="00760AB2"/>
    <w:rsid w:val="00764051"/>
    <w:rsid w:val="00771D16"/>
    <w:rsid w:val="00776354"/>
    <w:rsid w:val="007818C0"/>
    <w:rsid w:val="00785E13"/>
    <w:rsid w:val="00787E21"/>
    <w:rsid w:val="007922F8"/>
    <w:rsid w:val="0079244C"/>
    <w:rsid w:val="00795C9B"/>
    <w:rsid w:val="007A2297"/>
    <w:rsid w:val="007B2CE8"/>
    <w:rsid w:val="007B7AC4"/>
    <w:rsid w:val="007C6575"/>
    <w:rsid w:val="007C7E7A"/>
    <w:rsid w:val="007D5A75"/>
    <w:rsid w:val="007F06D3"/>
    <w:rsid w:val="007F0927"/>
    <w:rsid w:val="007F143D"/>
    <w:rsid w:val="007F62F2"/>
    <w:rsid w:val="008057F8"/>
    <w:rsid w:val="0081262A"/>
    <w:rsid w:val="008147AF"/>
    <w:rsid w:val="00821E72"/>
    <w:rsid w:val="00822A6C"/>
    <w:rsid w:val="00831DB5"/>
    <w:rsid w:val="008406FD"/>
    <w:rsid w:val="008409B4"/>
    <w:rsid w:val="008443B3"/>
    <w:rsid w:val="008515A6"/>
    <w:rsid w:val="0085507D"/>
    <w:rsid w:val="008554EA"/>
    <w:rsid w:val="008570BB"/>
    <w:rsid w:val="0086410C"/>
    <w:rsid w:val="008661B0"/>
    <w:rsid w:val="00867A31"/>
    <w:rsid w:val="00871FA4"/>
    <w:rsid w:val="008856A3"/>
    <w:rsid w:val="00887956"/>
    <w:rsid w:val="00887C81"/>
    <w:rsid w:val="00895B94"/>
    <w:rsid w:val="008A06C7"/>
    <w:rsid w:val="008A22B6"/>
    <w:rsid w:val="008A3C71"/>
    <w:rsid w:val="008A3E88"/>
    <w:rsid w:val="008B101A"/>
    <w:rsid w:val="008B6137"/>
    <w:rsid w:val="008C4425"/>
    <w:rsid w:val="008C7431"/>
    <w:rsid w:val="008D0097"/>
    <w:rsid w:val="008D1F04"/>
    <w:rsid w:val="008E10C9"/>
    <w:rsid w:val="008F28B9"/>
    <w:rsid w:val="008F2B23"/>
    <w:rsid w:val="008F4E6F"/>
    <w:rsid w:val="008F5528"/>
    <w:rsid w:val="008F7E7C"/>
    <w:rsid w:val="00902F31"/>
    <w:rsid w:val="00903B9F"/>
    <w:rsid w:val="009112B1"/>
    <w:rsid w:val="009134E1"/>
    <w:rsid w:val="009230EC"/>
    <w:rsid w:val="00923188"/>
    <w:rsid w:val="00923818"/>
    <w:rsid w:val="00924A52"/>
    <w:rsid w:val="0092752C"/>
    <w:rsid w:val="009327D5"/>
    <w:rsid w:val="00937069"/>
    <w:rsid w:val="0094315C"/>
    <w:rsid w:val="0094414B"/>
    <w:rsid w:val="00944986"/>
    <w:rsid w:val="0095060C"/>
    <w:rsid w:val="00955CF1"/>
    <w:rsid w:val="00971656"/>
    <w:rsid w:val="00974BEA"/>
    <w:rsid w:val="00974C75"/>
    <w:rsid w:val="00975BB5"/>
    <w:rsid w:val="00976EC4"/>
    <w:rsid w:val="00986DF9"/>
    <w:rsid w:val="00992A49"/>
    <w:rsid w:val="00993E04"/>
    <w:rsid w:val="009A116D"/>
    <w:rsid w:val="009A266A"/>
    <w:rsid w:val="009A53A9"/>
    <w:rsid w:val="009B3112"/>
    <w:rsid w:val="009B4BEF"/>
    <w:rsid w:val="009B772F"/>
    <w:rsid w:val="009C61A7"/>
    <w:rsid w:val="009C6947"/>
    <w:rsid w:val="009F72FA"/>
    <w:rsid w:val="00A01636"/>
    <w:rsid w:val="00A01998"/>
    <w:rsid w:val="00A22C8A"/>
    <w:rsid w:val="00A24204"/>
    <w:rsid w:val="00A242A9"/>
    <w:rsid w:val="00A258EE"/>
    <w:rsid w:val="00A31E8B"/>
    <w:rsid w:val="00A44DB6"/>
    <w:rsid w:val="00A55C46"/>
    <w:rsid w:val="00A573AD"/>
    <w:rsid w:val="00A57427"/>
    <w:rsid w:val="00A57A0D"/>
    <w:rsid w:val="00A60089"/>
    <w:rsid w:val="00A629AB"/>
    <w:rsid w:val="00A71679"/>
    <w:rsid w:val="00A82B7C"/>
    <w:rsid w:val="00A847B9"/>
    <w:rsid w:val="00A86F49"/>
    <w:rsid w:val="00A8707B"/>
    <w:rsid w:val="00A91D9E"/>
    <w:rsid w:val="00A922A2"/>
    <w:rsid w:val="00A93264"/>
    <w:rsid w:val="00AA4F86"/>
    <w:rsid w:val="00AA734B"/>
    <w:rsid w:val="00AB4FFA"/>
    <w:rsid w:val="00AB683F"/>
    <w:rsid w:val="00AC5546"/>
    <w:rsid w:val="00AD1745"/>
    <w:rsid w:val="00AD7D07"/>
    <w:rsid w:val="00AE0ED8"/>
    <w:rsid w:val="00AE529E"/>
    <w:rsid w:val="00AE57F5"/>
    <w:rsid w:val="00AE5A34"/>
    <w:rsid w:val="00AF79ED"/>
    <w:rsid w:val="00B03EA8"/>
    <w:rsid w:val="00B053A1"/>
    <w:rsid w:val="00B14853"/>
    <w:rsid w:val="00B150A9"/>
    <w:rsid w:val="00B23CFF"/>
    <w:rsid w:val="00B2443A"/>
    <w:rsid w:val="00B24467"/>
    <w:rsid w:val="00B31177"/>
    <w:rsid w:val="00B4544E"/>
    <w:rsid w:val="00B469BD"/>
    <w:rsid w:val="00B63496"/>
    <w:rsid w:val="00B718C0"/>
    <w:rsid w:val="00B74B71"/>
    <w:rsid w:val="00B80025"/>
    <w:rsid w:val="00B81931"/>
    <w:rsid w:val="00B82AC6"/>
    <w:rsid w:val="00B864BD"/>
    <w:rsid w:val="00B92430"/>
    <w:rsid w:val="00B93A8A"/>
    <w:rsid w:val="00B93B63"/>
    <w:rsid w:val="00BA28A0"/>
    <w:rsid w:val="00BA4730"/>
    <w:rsid w:val="00BA7890"/>
    <w:rsid w:val="00BC01E0"/>
    <w:rsid w:val="00BC35D4"/>
    <w:rsid w:val="00BC466F"/>
    <w:rsid w:val="00BD1564"/>
    <w:rsid w:val="00BD4500"/>
    <w:rsid w:val="00BD4C5C"/>
    <w:rsid w:val="00BD53CC"/>
    <w:rsid w:val="00BE161A"/>
    <w:rsid w:val="00BE69EB"/>
    <w:rsid w:val="00BE7AD3"/>
    <w:rsid w:val="00BF071B"/>
    <w:rsid w:val="00BF2B08"/>
    <w:rsid w:val="00BF419F"/>
    <w:rsid w:val="00BF5B0F"/>
    <w:rsid w:val="00C0285B"/>
    <w:rsid w:val="00C074EC"/>
    <w:rsid w:val="00C1405C"/>
    <w:rsid w:val="00C158AB"/>
    <w:rsid w:val="00C15CD7"/>
    <w:rsid w:val="00C169CC"/>
    <w:rsid w:val="00C27352"/>
    <w:rsid w:val="00C27D88"/>
    <w:rsid w:val="00C36C1E"/>
    <w:rsid w:val="00C41599"/>
    <w:rsid w:val="00C43483"/>
    <w:rsid w:val="00C4768C"/>
    <w:rsid w:val="00C50917"/>
    <w:rsid w:val="00C524E3"/>
    <w:rsid w:val="00C5399F"/>
    <w:rsid w:val="00C56EEB"/>
    <w:rsid w:val="00C60916"/>
    <w:rsid w:val="00C701DA"/>
    <w:rsid w:val="00C71FBC"/>
    <w:rsid w:val="00C740B5"/>
    <w:rsid w:val="00C75B5B"/>
    <w:rsid w:val="00C8160B"/>
    <w:rsid w:val="00C81A3E"/>
    <w:rsid w:val="00C82854"/>
    <w:rsid w:val="00C85CE4"/>
    <w:rsid w:val="00C87BA1"/>
    <w:rsid w:val="00CA1452"/>
    <w:rsid w:val="00CA367D"/>
    <w:rsid w:val="00CA4456"/>
    <w:rsid w:val="00CA6035"/>
    <w:rsid w:val="00CB042A"/>
    <w:rsid w:val="00CB0786"/>
    <w:rsid w:val="00CB652D"/>
    <w:rsid w:val="00CB6AAE"/>
    <w:rsid w:val="00CC0843"/>
    <w:rsid w:val="00CC552E"/>
    <w:rsid w:val="00CD02BC"/>
    <w:rsid w:val="00CD71EE"/>
    <w:rsid w:val="00CE2988"/>
    <w:rsid w:val="00CE37F6"/>
    <w:rsid w:val="00CF5432"/>
    <w:rsid w:val="00D02416"/>
    <w:rsid w:val="00D056C3"/>
    <w:rsid w:val="00D07675"/>
    <w:rsid w:val="00D10479"/>
    <w:rsid w:val="00D10714"/>
    <w:rsid w:val="00D107C9"/>
    <w:rsid w:val="00D10BA3"/>
    <w:rsid w:val="00D14C9F"/>
    <w:rsid w:val="00D17062"/>
    <w:rsid w:val="00D22909"/>
    <w:rsid w:val="00D237F7"/>
    <w:rsid w:val="00D277B9"/>
    <w:rsid w:val="00D3624E"/>
    <w:rsid w:val="00D40B9B"/>
    <w:rsid w:val="00D41EFC"/>
    <w:rsid w:val="00D500A5"/>
    <w:rsid w:val="00D50190"/>
    <w:rsid w:val="00D5290A"/>
    <w:rsid w:val="00D544AB"/>
    <w:rsid w:val="00D5792F"/>
    <w:rsid w:val="00D6141F"/>
    <w:rsid w:val="00D725CB"/>
    <w:rsid w:val="00D72B6C"/>
    <w:rsid w:val="00D747D9"/>
    <w:rsid w:val="00D80CEE"/>
    <w:rsid w:val="00D80FBE"/>
    <w:rsid w:val="00D83407"/>
    <w:rsid w:val="00D87AD2"/>
    <w:rsid w:val="00D90DA1"/>
    <w:rsid w:val="00D91358"/>
    <w:rsid w:val="00D94633"/>
    <w:rsid w:val="00D97DFA"/>
    <w:rsid w:val="00DA3FAD"/>
    <w:rsid w:val="00DA550D"/>
    <w:rsid w:val="00DB6AA3"/>
    <w:rsid w:val="00DC22A7"/>
    <w:rsid w:val="00DC2B9B"/>
    <w:rsid w:val="00DC2C2A"/>
    <w:rsid w:val="00DC6FBA"/>
    <w:rsid w:val="00DD2B2D"/>
    <w:rsid w:val="00DD5B6B"/>
    <w:rsid w:val="00DD69B6"/>
    <w:rsid w:val="00DE023B"/>
    <w:rsid w:val="00DE0F7D"/>
    <w:rsid w:val="00DF25CD"/>
    <w:rsid w:val="00E07A79"/>
    <w:rsid w:val="00E16AE6"/>
    <w:rsid w:val="00E20A4F"/>
    <w:rsid w:val="00E317FB"/>
    <w:rsid w:val="00E32ACF"/>
    <w:rsid w:val="00E3414A"/>
    <w:rsid w:val="00E35ECA"/>
    <w:rsid w:val="00E401D1"/>
    <w:rsid w:val="00E4118F"/>
    <w:rsid w:val="00E41B18"/>
    <w:rsid w:val="00E43093"/>
    <w:rsid w:val="00E4665A"/>
    <w:rsid w:val="00E56105"/>
    <w:rsid w:val="00E605ED"/>
    <w:rsid w:val="00E63127"/>
    <w:rsid w:val="00E63899"/>
    <w:rsid w:val="00E64919"/>
    <w:rsid w:val="00E64AC5"/>
    <w:rsid w:val="00E66A57"/>
    <w:rsid w:val="00E71ED9"/>
    <w:rsid w:val="00E75FB0"/>
    <w:rsid w:val="00E82378"/>
    <w:rsid w:val="00E837D9"/>
    <w:rsid w:val="00E84B6B"/>
    <w:rsid w:val="00E8785C"/>
    <w:rsid w:val="00EA48A6"/>
    <w:rsid w:val="00EA5068"/>
    <w:rsid w:val="00EB17A8"/>
    <w:rsid w:val="00EB71FE"/>
    <w:rsid w:val="00EC12FF"/>
    <w:rsid w:val="00EC1AEA"/>
    <w:rsid w:val="00EC1E00"/>
    <w:rsid w:val="00ED07BD"/>
    <w:rsid w:val="00EE581F"/>
    <w:rsid w:val="00EE5CDD"/>
    <w:rsid w:val="00EE7E0A"/>
    <w:rsid w:val="00EF2E3F"/>
    <w:rsid w:val="00EF2E98"/>
    <w:rsid w:val="00EF40F4"/>
    <w:rsid w:val="00F00C54"/>
    <w:rsid w:val="00F03C5D"/>
    <w:rsid w:val="00F06714"/>
    <w:rsid w:val="00F072F7"/>
    <w:rsid w:val="00F121D2"/>
    <w:rsid w:val="00F23925"/>
    <w:rsid w:val="00F25FA8"/>
    <w:rsid w:val="00F27573"/>
    <w:rsid w:val="00F2775C"/>
    <w:rsid w:val="00F27D69"/>
    <w:rsid w:val="00F30A17"/>
    <w:rsid w:val="00F31E10"/>
    <w:rsid w:val="00F37023"/>
    <w:rsid w:val="00F43BDE"/>
    <w:rsid w:val="00F462FC"/>
    <w:rsid w:val="00F47E87"/>
    <w:rsid w:val="00F61379"/>
    <w:rsid w:val="00F62909"/>
    <w:rsid w:val="00F65519"/>
    <w:rsid w:val="00F67C1F"/>
    <w:rsid w:val="00F769AE"/>
    <w:rsid w:val="00F87F9E"/>
    <w:rsid w:val="00F94D9C"/>
    <w:rsid w:val="00FA276F"/>
    <w:rsid w:val="00FA316B"/>
    <w:rsid w:val="00FA5DEB"/>
    <w:rsid w:val="00FA7DF5"/>
    <w:rsid w:val="00FB660D"/>
    <w:rsid w:val="00FB7FA1"/>
    <w:rsid w:val="00FC067C"/>
    <w:rsid w:val="00FC4F6C"/>
    <w:rsid w:val="00FD7E3F"/>
    <w:rsid w:val="00FD7F60"/>
    <w:rsid w:val="00FE26D0"/>
    <w:rsid w:val="00FE7D2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F9884CE"/>
  <w15:chartTrackingRefBased/>
  <w15:docId w15:val="{74EE7E18-BC75-4BEB-A919-8E68C0836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7F6"/>
  </w:style>
  <w:style w:type="paragraph" w:styleId="Titre1">
    <w:name w:val="heading 1"/>
    <w:basedOn w:val="Normal"/>
    <w:next w:val="PJustifier"/>
    <w:link w:val="Titre1Car"/>
    <w:uiPriority w:val="9"/>
    <w:qFormat/>
    <w:rsid w:val="00C71FBC"/>
    <w:pPr>
      <w:keepNext/>
      <w:keepLines/>
      <w:numPr>
        <w:numId w:val="2"/>
      </w:numPr>
      <w:spacing w:before="240" w:after="240"/>
      <w:ind w:left="431" w:hanging="431"/>
      <w:outlineLvl w:val="0"/>
    </w:pPr>
    <w:rPr>
      <w:rFonts w:asciiTheme="majorHAnsi" w:eastAsiaTheme="majorEastAsia" w:hAnsiTheme="majorHAnsi" w:cstheme="majorBidi"/>
      <w:b/>
      <w:color w:val="002060"/>
      <w:sz w:val="40"/>
      <w:szCs w:val="32"/>
    </w:rPr>
  </w:style>
  <w:style w:type="paragraph" w:styleId="Titre2">
    <w:name w:val="heading 2"/>
    <w:basedOn w:val="Normal"/>
    <w:next w:val="PJustifier"/>
    <w:link w:val="Titre2Car"/>
    <w:uiPriority w:val="9"/>
    <w:unhideWhenUsed/>
    <w:qFormat/>
    <w:rsid w:val="00C71FBC"/>
    <w:pPr>
      <w:keepNext/>
      <w:keepLines/>
      <w:numPr>
        <w:ilvl w:val="1"/>
        <w:numId w:val="2"/>
      </w:numPr>
      <w:spacing w:before="120" w:after="240"/>
      <w:ind w:left="578" w:hanging="578"/>
      <w:outlineLvl w:val="1"/>
    </w:pPr>
    <w:rPr>
      <w:rFonts w:asciiTheme="majorHAnsi" w:eastAsiaTheme="majorEastAsia" w:hAnsiTheme="majorHAnsi" w:cstheme="majorBidi"/>
      <w:b/>
      <w:color w:val="005696"/>
      <w:sz w:val="36"/>
      <w:szCs w:val="26"/>
    </w:rPr>
  </w:style>
  <w:style w:type="paragraph" w:styleId="Titre3">
    <w:name w:val="heading 3"/>
    <w:basedOn w:val="Normal"/>
    <w:next w:val="PJustifier"/>
    <w:link w:val="Titre3Car"/>
    <w:uiPriority w:val="9"/>
    <w:unhideWhenUsed/>
    <w:qFormat/>
    <w:rsid w:val="00C71FBC"/>
    <w:pPr>
      <w:keepNext/>
      <w:keepLines/>
      <w:numPr>
        <w:ilvl w:val="2"/>
        <w:numId w:val="2"/>
      </w:numPr>
      <w:spacing w:before="120" w:after="240"/>
      <w:outlineLvl w:val="2"/>
    </w:pPr>
    <w:rPr>
      <w:rFonts w:asciiTheme="majorHAnsi" w:eastAsiaTheme="majorEastAsia" w:hAnsiTheme="majorHAnsi" w:cstheme="majorBidi"/>
      <w:b/>
      <w:color w:val="2E74B5" w:themeColor="accent1" w:themeShade="BF"/>
      <w:sz w:val="32"/>
      <w:szCs w:val="24"/>
    </w:rPr>
  </w:style>
  <w:style w:type="paragraph" w:styleId="Titre4">
    <w:name w:val="heading 4"/>
    <w:basedOn w:val="Normal"/>
    <w:next w:val="PJustifier"/>
    <w:link w:val="Titre4Car"/>
    <w:uiPriority w:val="9"/>
    <w:unhideWhenUsed/>
    <w:qFormat/>
    <w:rsid w:val="00C71FBC"/>
    <w:pPr>
      <w:keepNext/>
      <w:keepLines/>
      <w:numPr>
        <w:ilvl w:val="3"/>
        <w:numId w:val="2"/>
      </w:numPr>
      <w:spacing w:before="120" w:after="240"/>
      <w:ind w:left="862" w:hanging="862"/>
      <w:outlineLvl w:val="3"/>
    </w:pPr>
    <w:rPr>
      <w:rFonts w:asciiTheme="majorHAnsi" w:eastAsiaTheme="majorEastAsia" w:hAnsiTheme="majorHAnsi" w:cstheme="majorBidi"/>
      <w:b/>
      <w:iCs/>
      <w:color w:val="3484CC"/>
      <w:sz w:val="28"/>
    </w:rPr>
  </w:style>
  <w:style w:type="paragraph" w:styleId="Titre5">
    <w:name w:val="heading 5"/>
    <w:basedOn w:val="Normal"/>
    <w:next w:val="PJustifier"/>
    <w:link w:val="Titre5Car"/>
    <w:uiPriority w:val="9"/>
    <w:unhideWhenUsed/>
    <w:rsid w:val="00C71FBC"/>
    <w:pPr>
      <w:spacing w:before="120" w:after="240"/>
      <w:outlineLvl w:val="4"/>
    </w:pPr>
    <w:rPr>
      <w:sz w:val="26"/>
    </w:rPr>
  </w:style>
  <w:style w:type="paragraph" w:styleId="Titre6">
    <w:name w:val="heading 6"/>
    <w:basedOn w:val="Normal"/>
    <w:next w:val="Normal"/>
    <w:link w:val="Titre6Car"/>
    <w:uiPriority w:val="9"/>
    <w:semiHidden/>
    <w:unhideWhenUsed/>
    <w:rsid w:val="00A573A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A573A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A573A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573A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TitreModule">
    <w:name w:val="P_Titre_Module"/>
    <w:basedOn w:val="Normal"/>
    <w:rsid w:val="005C1EEA"/>
    <w:pPr>
      <w:spacing w:before="3000" w:after="0" w:line="240" w:lineRule="auto"/>
      <w:jc w:val="center"/>
    </w:pPr>
    <w:rPr>
      <w:rFonts w:eastAsia="Times New Roman" w:cs="Times New Roman"/>
      <w:sz w:val="72"/>
      <w:szCs w:val="24"/>
      <w:lang w:eastAsia="fr-FR"/>
    </w:rPr>
  </w:style>
  <w:style w:type="paragraph" w:customStyle="1" w:styleId="Titreversion">
    <w:name w:val="Titre version"/>
    <w:basedOn w:val="Normal"/>
    <w:semiHidden/>
    <w:rsid w:val="005C1EEA"/>
    <w:pPr>
      <w:spacing w:before="100" w:beforeAutospacing="1" w:after="120" w:line="240" w:lineRule="auto"/>
      <w:jc w:val="center"/>
    </w:pPr>
    <w:rPr>
      <w:rFonts w:ascii="Arial" w:eastAsia="Times New Roman" w:hAnsi="Arial" w:cs="Times New Roman"/>
      <w:szCs w:val="24"/>
      <w:lang w:eastAsia="fr-FR"/>
    </w:rPr>
  </w:style>
  <w:style w:type="paragraph" w:customStyle="1" w:styleId="PJustifier">
    <w:name w:val="P_Justifier"/>
    <w:basedOn w:val="Normal"/>
    <w:qFormat/>
    <w:rsid w:val="006A27DA"/>
    <w:pPr>
      <w:spacing w:after="120"/>
      <w:jc w:val="both"/>
    </w:pPr>
    <w:rPr>
      <w:rFonts w:ascii="Arial" w:hAnsi="Arial"/>
    </w:rPr>
  </w:style>
  <w:style w:type="character" w:customStyle="1" w:styleId="CGrasItalique">
    <w:name w:val="C_GrasItalique"/>
    <w:basedOn w:val="Policepardfaut"/>
    <w:uiPriority w:val="1"/>
    <w:qFormat/>
    <w:rsid w:val="00C71FBC"/>
    <w:rPr>
      <w:b/>
      <w:i/>
    </w:rPr>
  </w:style>
  <w:style w:type="character" w:customStyle="1" w:styleId="CGras">
    <w:name w:val="C_Gras"/>
    <w:basedOn w:val="CGrasItalique"/>
    <w:uiPriority w:val="1"/>
    <w:qFormat/>
    <w:rsid w:val="00C71FBC"/>
    <w:rPr>
      <w:b/>
      <w:i w:val="0"/>
    </w:rPr>
  </w:style>
  <w:style w:type="character" w:customStyle="1" w:styleId="CItalique">
    <w:name w:val="C_Italique"/>
    <w:basedOn w:val="CGras"/>
    <w:uiPriority w:val="1"/>
    <w:qFormat/>
    <w:rsid w:val="00C71FBC"/>
    <w:rPr>
      <w:b w:val="0"/>
      <w:i/>
    </w:rPr>
  </w:style>
  <w:style w:type="paragraph" w:customStyle="1" w:styleId="PDateModule">
    <w:name w:val="P_Date_Module"/>
    <w:basedOn w:val="Titreversion"/>
    <w:rsid w:val="00E64919"/>
    <w:pPr>
      <w:pBdr>
        <w:top w:val="single" w:sz="4" w:space="1" w:color="auto"/>
        <w:left w:val="single" w:sz="4" w:space="4" w:color="auto"/>
        <w:bottom w:val="single" w:sz="4" w:space="1" w:color="auto"/>
        <w:right w:val="single" w:sz="4" w:space="4" w:color="auto"/>
      </w:pBdr>
      <w:shd w:val="clear" w:color="auto" w:fill="9CC2E5" w:themeFill="accent1" w:themeFillTint="99"/>
      <w:ind w:left="1985" w:right="1985"/>
    </w:pPr>
    <w:rPr>
      <w:sz w:val="26"/>
      <w:szCs w:val="20"/>
    </w:rPr>
  </w:style>
  <w:style w:type="character" w:customStyle="1" w:styleId="Titre1Car">
    <w:name w:val="Titre 1 Car"/>
    <w:basedOn w:val="Policepardfaut"/>
    <w:link w:val="Titre1"/>
    <w:uiPriority w:val="9"/>
    <w:rsid w:val="00C71FBC"/>
    <w:rPr>
      <w:rFonts w:asciiTheme="majorHAnsi" w:eastAsiaTheme="majorEastAsia" w:hAnsiTheme="majorHAnsi" w:cstheme="majorBidi"/>
      <w:b/>
      <w:color w:val="002060"/>
      <w:sz w:val="40"/>
      <w:szCs w:val="32"/>
    </w:rPr>
  </w:style>
  <w:style w:type="character" w:customStyle="1" w:styleId="Titre2Car">
    <w:name w:val="Titre 2 Car"/>
    <w:basedOn w:val="Policepardfaut"/>
    <w:link w:val="Titre2"/>
    <w:uiPriority w:val="9"/>
    <w:rsid w:val="00C71FBC"/>
    <w:rPr>
      <w:rFonts w:asciiTheme="majorHAnsi" w:eastAsiaTheme="majorEastAsia" w:hAnsiTheme="majorHAnsi" w:cstheme="majorBidi"/>
      <w:b/>
      <w:color w:val="005696"/>
      <w:sz w:val="36"/>
      <w:szCs w:val="26"/>
    </w:rPr>
  </w:style>
  <w:style w:type="character" w:customStyle="1" w:styleId="Titre3Car">
    <w:name w:val="Titre 3 Car"/>
    <w:basedOn w:val="Policepardfaut"/>
    <w:link w:val="Titre3"/>
    <w:uiPriority w:val="9"/>
    <w:rsid w:val="00C71FBC"/>
    <w:rPr>
      <w:rFonts w:asciiTheme="majorHAnsi" w:eastAsiaTheme="majorEastAsia" w:hAnsiTheme="majorHAnsi" w:cstheme="majorBidi"/>
      <w:b/>
      <w:color w:val="2E74B5" w:themeColor="accent1" w:themeShade="BF"/>
      <w:sz w:val="32"/>
      <w:szCs w:val="24"/>
    </w:rPr>
  </w:style>
  <w:style w:type="character" w:customStyle="1" w:styleId="Titre4Car">
    <w:name w:val="Titre 4 Car"/>
    <w:basedOn w:val="Policepardfaut"/>
    <w:link w:val="Titre4"/>
    <w:uiPriority w:val="9"/>
    <w:rsid w:val="00C71FBC"/>
    <w:rPr>
      <w:rFonts w:asciiTheme="majorHAnsi" w:eastAsiaTheme="majorEastAsia" w:hAnsiTheme="majorHAnsi" w:cstheme="majorBidi"/>
      <w:b/>
      <w:iCs/>
      <w:color w:val="3484CC"/>
      <w:sz w:val="28"/>
    </w:rPr>
  </w:style>
  <w:style w:type="character" w:customStyle="1" w:styleId="Titre5Car">
    <w:name w:val="Titre 5 Car"/>
    <w:basedOn w:val="Policepardfaut"/>
    <w:link w:val="Titre5"/>
    <w:uiPriority w:val="9"/>
    <w:rsid w:val="00C71FBC"/>
    <w:rPr>
      <w:sz w:val="26"/>
    </w:rPr>
  </w:style>
  <w:style w:type="character" w:customStyle="1" w:styleId="Titre6Car">
    <w:name w:val="Titre 6 Car"/>
    <w:basedOn w:val="Policepardfaut"/>
    <w:link w:val="Titre6"/>
    <w:uiPriority w:val="9"/>
    <w:semiHidden/>
    <w:rsid w:val="00A573AD"/>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A573AD"/>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A573A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573AD"/>
    <w:rPr>
      <w:rFonts w:asciiTheme="majorHAnsi" w:eastAsiaTheme="majorEastAsia" w:hAnsiTheme="majorHAnsi" w:cstheme="majorBidi"/>
      <w:i/>
      <w:iCs/>
      <w:color w:val="272727" w:themeColor="text1" w:themeTint="D8"/>
      <w:sz w:val="21"/>
      <w:szCs w:val="21"/>
    </w:rPr>
  </w:style>
  <w:style w:type="paragraph" w:customStyle="1" w:styleId="PTitreTM">
    <w:name w:val="P_Titre_TM"/>
    <w:basedOn w:val="Normal"/>
    <w:qFormat/>
    <w:rsid w:val="006A27DA"/>
    <w:pPr>
      <w:pageBreakBefore/>
      <w:spacing w:after="480"/>
      <w:jc w:val="center"/>
    </w:pPr>
    <w:rPr>
      <w:b/>
      <w:sz w:val="56"/>
    </w:rPr>
  </w:style>
  <w:style w:type="paragraph" w:styleId="En-tte">
    <w:name w:val="header"/>
    <w:basedOn w:val="Normal"/>
    <w:link w:val="En-tteCar"/>
    <w:uiPriority w:val="99"/>
    <w:unhideWhenUsed/>
    <w:rsid w:val="006B4C4F"/>
    <w:pPr>
      <w:tabs>
        <w:tab w:val="center" w:pos="4536"/>
        <w:tab w:val="right" w:pos="9072"/>
      </w:tabs>
      <w:spacing w:after="0" w:line="240" w:lineRule="auto"/>
    </w:pPr>
  </w:style>
  <w:style w:type="character" w:customStyle="1" w:styleId="En-tteCar">
    <w:name w:val="En-tête Car"/>
    <w:basedOn w:val="Policepardfaut"/>
    <w:link w:val="En-tte"/>
    <w:uiPriority w:val="99"/>
    <w:rsid w:val="006B4C4F"/>
  </w:style>
  <w:style w:type="paragraph" w:styleId="Pieddepage">
    <w:name w:val="footer"/>
    <w:basedOn w:val="Normal"/>
    <w:link w:val="PieddepageCar"/>
    <w:uiPriority w:val="99"/>
    <w:unhideWhenUsed/>
    <w:rsid w:val="006B4C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4C4F"/>
  </w:style>
  <w:style w:type="paragraph" w:customStyle="1" w:styleId="PAuteur">
    <w:name w:val="P_Auteur"/>
    <w:basedOn w:val="Titreversion"/>
    <w:qFormat/>
    <w:rsid w:val="00E64919"/>
    <w:rPr>
      <w:b/>
      <w:sz w:val="36"/>
    </w:rPr>
  </w:style>
  <w:style w:type="table" w:styleId="Grilledutableau">
    <w:name w:val="Table Grid"/>
    <w:basedOn w:val="TableauNormal"/>
    <w:uiPriority w:val="39"/>
    <w:rsid w:val="001129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Centr">
    <w:name w:val="P_Centré"/>
    <w:basedOn w:val="PJustifier"/>
    <w:qFormat/>
    <w:rsid w:val="00944986"/>
    <w:pPr>
      <w:jc w:val="center"/>
    </w:pPr>
  </w:style>
  <w:style w:type="paragraph" w:customStyle="1" w:styleId="PDroite">
    <w:name w:val="P_Droite"/>
    <w:basedOn w:val="PCentr"/>
    <w:qFormat/>
    <w:rsid w:val="00944986"/>
    <w:pPr>
      <w:jc w:val="right"/>
    </w:pPr>
  </w:style>
  <w:style w:type="paragraph" w:customStyle="1" w:styleId="PGauche">
    <w:name w:val="P_Gauche"/>
    <w:basedOn w:val="PDroite"/>
    <w:qFormat/>
    <w:rsid w:val="00821E72"/>
    <w:pPr>
      <w:tabs>
        <w:tab w:val="right" w:pos="9072"/>
      </w:tabs>
      <w:jc w:val="left"/>
    </w:pPr>
  </w:style>
  <w:style w:type="paragraph" w:customStyle="1" w:styleId="PRapportPersonnel">
    <w:name w:val="P_Rapport_Personnel"/>
    <w:basedOn w:val="Normal"/>
    <w:rsid w:val="00E64919"/>
    <w:pPr>
      <w:pBdr>
        <w:top w:val="single" w:sz="6" w:space="1" w:color="auto"/>
        <w:left w:val="single" w:sz="6" w:space="4" w:color="auto"/>
        <w:bottom w:val="single" w:sz="6" w:space="1" w:color="auto"/>
        <w:right w:val="single" w:sz="6" w:space="4" w:color="auto"/>
      </w:pBdr>
      <w:shd w:val="clear" w:color="auto" w:fill="9CC2E5" w:themeFill="accent1" w:themeFillTint="99"/>
      <w:spacing w:before="240" w:after="0" w:line="240" w:lineRule="auto"/>
      <w:ind w:left="142" w:right="125"/>
      <w:jc w:val="center"/>
    </w:pPr>
    <w:rPr>
      <w:rFonts w:eastAsia="Times New Roman" w:cs="Times New Roman"/>
      <w:sz w:val="44"/>
      <w:szCs w:val="20"/>
      <w:lang w:eastAsia="fr-FR"/>
    </w:rPr>
  </w:style>
  <w:style w:type="paragraph" w:customStyle="1" w:styleId="LPuce">
    <w:name w:val="L_Puce"/>
    <w:basedOn w:val="PDateModule"/>
    <w:qFormat/>
    <w:rsid w:val="00944986"/>
  </w:style>
  <w:style w:type="paragraph" w:customStyle="1" w:styleId="LNumrot">
    <w:name w:val="L_Numéroté"/>
    <w:basedOn w:val="LPuce"/>
    <w:qFormat/>
    <w:rsid w:val="00944986"/>
  </w:style>
  <w:style w:type="paragraph" w:customStyle="1" w:styleId="PEnEvidence">
    <w:name w:val="P_EnEvidence"/>
    <w:basedOn w:val="Normal"/>
    <w:qFormat/>
    <w:rsid w:val="00944986"/>
    <w:pPr>
      <w:spacing w:after="120"/>
      <w:jc w:val="both"/>
    </w:pPr>
    <w:rPr>
      <w:rFonts w:ascii="Arial" w:hAnsi="Arial"/>
    </w:rPr>
  </w:style>
  <w:style w:type="paragraph" w:styleId="TM1">
    <w:name w:val="toc 1"/>
    <w:basedOn w:val="Normal"/>
    <w:next w:val="Normal"/>
    <w:autoRedefine/>
    <w:uiPriority w:val="39"/>
    <w:unhideWhenUsed/>
    <w:rsid w:val="00DC2C2A"/>
    <w:pPr>
      <w:spacing w:before="120" w:after="120"/>
    </w:pPr>
    <w:rPr>
      <w:rFonts w:cstheme="minorHAnsi"/>
      <w:b/>
      <w:bCs/>
      <w:caps/>
      <w:sz w:val="20"/>
      <w:szCs w:val="20"/>
    </w:rPr>
  </w:style>
  <w:style w:type="paragraph" w:styleId="TM2">
    <w:name w:val="toc 2"/>
    <w:basedOn w:val="Normal"/>
    <w:next w:val="Normal"/>
    <w:autoRedefine/>
    <w:uiPriority w:val="39"/>
    <w:unhideWhenUsed/>
    <w:rsid w:val="00AB683F"/>
    <w:pPr>
      <w:spacing w:after="0"/>
      <w:ind w:left="220"/>
    </w:pPr>
    <w:rPr>
      <w:rFonts w:cstheme="minorHAnsi"/>
      <w:sz w:val="20"/>
      <w:szCs w:val="20"/>
    </w:rPr>
  </w:style>
  <w:style w:type="paragraph" w:styleId="TM3">
    <w:name w:val="toc 3"/>
    <w:basedOn w:val="Normal"/>
    <w:next w:val="Normal"/>
    <w:autoRedefine/>
    <w:uiPriority w:val="39"/>
    <w:unhideWhenUsed/>
    <w:rsid w:val="00AB683F"/>
    <w:pPr>
      <w:spacing w:after="0"/>
      <w:ind w:left="440"/>
    </w:pPr>
    <w:rPr>
      <w:rFonts w:cstheme="minorHAnsi"/>
      <w:iCs/>
      <w:sz w:val="20"/>
      <w:szCs w:val="20"/>
    </w:rPr>
  </w:style>
  <w:style w:type="paragraph" w:styleId="TM4">
    <w:name w:val="toc 4"/>
    <w:basedOn w:val="Normal"/>
    <w:next w:val="Normal"/>
    <w:autoRedefine/>
    <w:uiPriority w:val="39"/>
    <w:unhideWhenUsed/>
    <w:rsid w:val="00DC2C2A"/>
    <w:pPr>
      <w:spacing w:after="0"/>
      <w:ind w:left="660"/>
    </w:pPr>
    <w:rPr>
      <w:rFonts w:cstheme="minorHAnsi"/>
      <w:sz w:val="18"/>
      <w:szCs w:val="18"/>
    </w:rPr>
  </w:style>
  <w:style w:type="character" w:styleId="Lienhypertexte">
    <w:name w:val="Hyperlink"/>
    <w:basedOn w:val="Policepardfaut"/>
    <w:uiPriority w:val="99"/>
    <w:unhideWhenUsed/>
    <w:rsid w:val="00DC2C2A"/>
    <w:rPr>
      <w:color w:val="0563C1" w:themeColor="hyperlink"/>
      <w:u w:val="single"/>
    </w:rPr>
  </w:style>
  <w:style w:type="paragraph" w:customStyle="1" w:styleId="PVersion">
    <w:name w:val="P_Version"/>
    <w:basedOn w:val="PCentr"/>
    <w:qFormat/>
    <w:rsid w:val="00E64919"/>
    <w:pPr>
      <w:spacing w:before="240" w:after="240"/>
    </w:pPr>
    <w:rPr>
      <w:sz w:val="28"/>
    </w:rPr>
  </w:style>
  <w:style w:type="paragraph" w:styleId="En-ttedetabledesmatires">
    <w:name w:val="TOC Heading"/>
    <w:basedOn w:val="Titre1"/>
    <w:next w:val="Normal"/>
    <w:uiPriority w:val="39"/>
    <w:unhideWhenUsed/>
    <w:qFormat/>
    <w:rsid w:val="00DC2C2A"/>
    <w:pPr>
      <w:numPr>
        <w:numId w:val="0"/>
      </w:numPr>
      <w:outlineLvl w:val="9"/>
    </w:pPr>
    <w:rPr>
      <w:b w:val="0"/>
      <w:color w:val="2E74B5" w:themeColor="accent1" w:themeShade="BF"/>
      <w:lang w:eastAsia="fr-CH"/>
    </w:rPr>
  </w:style>
  <w:style w:type="paragraph" w:customStyle="1" w:styleId="StyleTitre5Accent5">
    <w:name w:val="Style Titre 5 + Accent 5"/>
    <w:basedOn w:val="Titre5"/>
    <w:qFormat/>
    <w:rsid w:val="000D4AA1"/>
    <w:pPr>
      <w:numPr>
        <w:numId w:val="4"/>
      </w:numPr>
    </w:pPr>
    <w:rPr>
      <w:color w:val="8EAADB" w:themeColor="accent5" w:themeTint="99"/>
    </w:rPr>
  </w:style>
  <w:style w:type="paragraph" w:styleId="Paragraphedeliste">
    <w:name w:val="List Paragraph"/>
    <w:basedOn w:val="Normal"/>
    <w:uiPriority w:val="34"/>
    <w:qFormat/>
    <w:rsid w:val="00F61379"/>
    <w:pPr>
      <w:ind w:left="720"/>
      <w:contextualSpacing/>
    </w:pPr>
  </w:style>
  <w:style w:type="paragraph" w:customStyle="1" w:styleId="PCode">
    <w:name w:val="P_Code"/>
    <w:qFormat/>
    <w:rsid w:val="005F0016"/>
    <w:pPr>
      <w:pBdr>
        <w:top w:val="dashed" w:sz="4" w:space="1" w:color="auto"/>
        <w:left w:val="dashed" w:sz="4" w:space="4" w:color="auto"/>
        <w:bottom w:val="dashed" w:sz="4" w:space="1" w:color="auto"/>
        <w:right w:val="dashed" w:sz="4" w:space="4" w:color="auto"/>
      </w:pBdr>
      <w:shd w:val="clear" w:color="auto" w:fill="DEEAF6" w:themeFill="accent1" w:themeFillTint="33"/>
      <w:spacing w:after="200" w:line="276" w:lineRule="auto"/>
      <w:contextualSpacing/>
    </w:pPr>
    <w:rPr>
      <w:rFonts w:ascii="Courier New" w:hAnsi="Courier New"/>
      <w:noProof/>
      <w:sz w:val="18"/>
    </w:rPr>
  </w:style>
  <w:style w:type="character" w:styleId="Marquedecommentaire">
    <w:name w:val="annotation reference"/>
    <w:basedOn w:val="Policepardfaut"/>
    <w:uiPriority w:val="99"/>
    <w:semiHidden/>
    <w:unhideWhenUsed/>
    <w:rsid w:val="008443B3"/>
    <w:rPr>
      <w:sz w:val="16"/>
      <w:szCs w:val="16"/>
    </w:rPr>
  </w:style>
  <w:style w:type="paragraph" w:styleId="Commentaire">
    <w:name w:val="annotation text"/>
    <w:basedOn w:val="Normal"/>
    <w:link w:val="CommentaireCar"/>
    <w:uiPriority w:val="99"/>
    <w:semiHidden/>
    <w:unhideWhenUsed/>
    <w:rsid w:val="008443B3"/>
    <w:pPr>
      <w:spacing w:line="240" w:lineRule="auto"/>
    </w:pPr>
    <w:rPr>
      <w:sz w:val="20"/>
      <w:szCs w:val="20"/>
    </w:rPr>
  </w:style>
  <w:style w:type="character" w:customStyle="1" w:styleId="CommentaireCar">
    <w:name w:val="Commentaire Car"/>
    <w:basedOn w:val="Policepardfaut"/>
    <w:link w:val="Commentaire"/>
    <w:uiPriority w:val="99"/>
    <w:semiHidden/>
    <w:rsid w:val="008443B3"/>
    <w:rPr>
      <w:sz w:val="20"/>
      <w:szCs w:val="20"/>
    </w:rPr>
  </w:style>
  <w:style w:type="paragraph" w:styleId="Objetducommentaire">
    <w:name w:val="annotation subject"/>
    <w:basedOn w:val="Commentaire"/>
    <w:next w:val="Commentaire"/>
    <w:link w:val="ObjetducommentaireCar"/>
    <w:uiPriority w:val="99"/>
    <w:semiHidden/>
    <w:unhideWhenUsed/>
    <w:rsid w:val="008443B3"/>
    <w:rPr>
      <w:b/>
      <w:bCs/>
    </w:rPr>
  </w:style>
  <w:style w:type="character" w:customStyle="1" w:styleId="ObjetducommentaireCar">
    <w:name w:val="Objet du commentaire Car"/>
    <w:basedOn w:val="CommentaireCar"/>
    <w:link w:val="Objetducommentaire"/>
    <w:uiPriority w:val="99"/>
    <w:semiHidden/>
    <w:rsid w:val="008443B3"/>
    <w:rPr>
      <w:b/>
      <w:bCs/>
      <w:sz w:val="20"/>
      <w:szCs w:val="20"/>
    </w:rPr>
  </w:style>
  <w:style w:type="character" w:styleId="Mentionnonrsolue">
    <w:name w:val="Unresolved Mention"/>
    <w:basedOn w:val="Policepardfaut"/>
    <w:uiPriority w:val="99"/>
    <w:semiHidden/>
    <w:unhideWhenUsed/>
    <w:rsid w:val="008F28B9"/>
    <w:rPr>
      <w:color w:val="605E5C"/>
      <w:shd w:val="clear" w:color="auto" w:fill="E1DFDD"/>
    </w:rPr>
  </w:style>
  <w:style w:type="paragraph" w:customStyle="1" w:styleId="PJustifi">
    <w:name w:val="P_Justifié"/>
    <w:basedOn w:val="Normal"/>
    <w:qFormat/>
    <w:rsid w:val="00626D2D"/>
    <w:pPr>
      <w:spacing w:before="120" w:after="120" w:line="276"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48313">
      <w:bodyDiv w:val="1"/>
      <w:marLeft w:val="0"/>
      <w:marRight w:val="0"/>
      <w:marTop w:val="0"/>
      <w:marBottom w:val="0"/>
      <w:divBdr>
        <w:top w:val="none" w:sz="0" w:space="0" w:color="auto"/>
        <w:left w:val="none" w:sz="0" w:space="0" w:color="auto"/>
        <w:bottom w:val="none" w:sz="0" w:space="0" w:color="auto"/>
        <w:right w:val="none" w:sz="0" w:space="0" w:color="auto"/>
      </w:divBdr>
    </w:div>
    <w:div w:id="134882780">
      <w:bodyDiv w:val="1"/>
      <w:marLeft w:val="0"/>
      <w:marRight w:val="0"/>
      <w:marTop w:val="0"/>
      <w:marBottom w:val="0"/>
      <w:divBdr>
        <w:top w:val="none" w:sz="0" w:space="0" w:color="auto"/>
        <w:left w:val="none" w:sz="0" w:space="0" w:color="auto"/>
        <w:bottom w:val="none" w:sz="0" w:space="0" w:color="auto"/>
        <w:right w:val="none" w:sz="0" w:space="0" w:color="auto"/>
      </w:divBdr>
    </w:div>
    <w:div w:id="140655991">
      <w:bodyDiv w:val="1"/>
      <w:marLeft w:val="0"/>
      <w:marRight w:val="0"/>
      <w:marTop w:val="0"/>
      <w:marBottom w:val="0"/>
      <w:divBdr>
        <w:top w:val="none" w:sz="0" w:space="0" w:color="auto"/>
        <w:left w:val="none" w:sz="0" w:space="0" w:color="auto"/>
        <w:bottom w:val="none" w:sz="0" w:space="0" w:color="auto"/>
        <w:right w:val="none" w:sz="0" w:space="0" w:color="auto"/>
      </w:divBdr>
    </w:div>
    <w:div w:id="210967986">
      <w:bodyDiv w:val="1"/>
      <w:marLeft w:val="0"/>
      <w:marRight w:val="0"/>
      <w:marTop w:val="0"/>
      <w:marBottom w:val="0"/>
      <w:divBdr>
        <w:top w:val="none" w:sz="0" w:space="0" w:color="auto"/>
        <w:left w:val="none" w:sz="0" w:space="0" w:color="auto"/>
        <w:bottom w:val="none" w:sz="0" w:space="0" w:color="auto"/>
        <w:right w:val="none" w:sz="0" w:space="0" w:color="auto"/>
      </w:divBdr>
    </w:div>
    <w:div w:id="214858637">
      <w:bodyDiv w:val="1"/>
      <w:marLeft w:val="0"/>
      <w:marRight w:val="0"/>
      <w:marTop w:val="0"/>
      <w:marBottom w:val="0"/>
      <w:divBdr>
        <w:top w:val="none" w:sz="0" w:space="0" w:color="auto"/>
        <w:left w:val="none" w:sz="0" w:space="0" w:color="auto"/>
        <w:bottom w:val="none" w:sz="0" w:space="0" w:color="auto"/>
        <w:right w:val="none" w:sz="0" w:space="0" w:color="auto"/>
      </w:divBdr>
    </w:div>
    <w:div w:id="297221233">
      <w:bodyDiv w:val="1"/>
      <w:marLeft w:val="0"/>
      <w:marRight w:val="0"/>
      <w:marTop w:val="0"/>
      <w:marBottom w:val="0"/>
      <w:divBdr>
        <w:top w:val="none" w:sz="0" w:space="0" w:color="auto"/>
        <w:left w:val="none" w:sz="0" w:space="0" w:color="auto"/>
        <w:bottom w:val="none" w:sz="0" w:space="0" w:color="auto"/>
        <w:right w:val="none" w:sz="0" w:space="0" w:color="auto"/>
      </w:divBdr>
    </w:div>
    <w:div w:id="441998852">
      <w:bodyDiv w:val="1"/>
      <w:marLeft w:val="0"/>
      <w:marRight w:val="0"/>
      <w:marTop w:val="0"/>
      <w:marBottom w:val="0"/>
      <w:divBdr>
        <w:top w:val="none" w:sz="0" w:space="0" w:color="auto"/>
        <w:left w:val="none" w:sz="0" w:space="0" w:color="auto"/>
        <w:bottom w:val="none" w:sz="0" w:space="0" w:color="auto"/>
        <w:right w:val="none" w:sz="0" w:space="0" w:color="auto"/>
      </w:divBdr>
    </w:div>
    <w:div w:id="448210658">
      <w:bodyDiv w:val="1"/>
      <w:marLeft w:val="0"/>
      <w:marRight w:val="0"/>
      <w:marTop w:val="0"/>
      <w:marBottom w:val="0"/>
      <w:divBdr>
        <w:top w:val="none" w:sz="0" w:space="0" w:color="auto"/>
        <w:left w:val="none" w:sz="0" w:space="0" w:color="auto"/>
        <w:bottom w:val="none" w:sz="0" w:space="0" w:color="auto"/>
        <w:right w:val="none" w:sz="0" w:space="0" w:color="auto"/>
      </w:divBdr>
    </w:div>
    <w:div w:id="474877709">
      <w:bodyDiv w:val="1"/>
      <w:marLeft w:val="0"/>
      <w:marRight w:val="0"/>
      <w:marTop w:val="0"/>
      <w:marBottom w:val="0"/>
      <w:divBdr>
        <w:top w:val="none" w:sz="0" w:space="0" w:color="auto"/>
        <w:left w:val="none" w:sz="0" w:space="0" w:color="auto"/>
        <w:bottom w:val="none" w:sz="0" w:space="0" w:color="auto"/>
        <w:right w:val="none" w:sz="0" w:space="0" w:color="auto"/>
      </w:divBdr>
    </w:div>
    <w:div w:id="546987626">
      <w:bodyDiv w:val="1"/>
      <w:marLeft w:val="0"/>
      <w:marRight w:val="0"/>
      <w:marTop w:val="0"/>
      <w:marBottom w:val="0"/>
      <w:divBdr>
        <w:top w:val="none" w:sz="0" w:space="0" w:color="auto"/>
        <w:left w:val="none" w:sz="0" w:space="0" w:color="auto"/>
        <w:bottom w:val="none" w:sz="0" w:space="0" w:color="auto"/>
        <w:right w:val="none" w:sz="0" w:space="0" w:color="auto"/>
      </w:divBdr>
    </w:div>
    <w:div w:id="579098621">
      <w:bodyDiv w:val="1"/>
      <w:marLeft w:val="0"/>
      <w:marRight w:val="0"/>
      <w:marTop w:val="0"/>
      <w:marBottom w:val="0"/>
      <w:divBdr>
        <w:top w:val="none" w:sz="0" w:space="0" w:color="auto"/>
        <w:left w:val="none" w:sz="0" w:space="0" w:color="auto"/>
        <w:bottom w:val="none" w:sz="0" w:space="0" w:color="auto"/>
        <w:right w:val="none" w:sz="0" w:space="0" w:color="auto"/>
      </w:divBdr>
    </w:div>
    <w:div w:id="606425669">
      <w:bodyDiv w:val="1"/>
      <w:marLeft w:val="0"/>
      <w:marRight w:val="0"/>
      <w:marTop w:val="0"/>
      <w:marBottom w:val="0"/>
      <w:divBdr>
        <w:top w:val="none" w:sz="0" w:space="0" w:color="auto"/>
        <w:left w:val="none" w:sz="0" w:space="0" w:color="auto"/>
        <w:bottom w:val="none" w:sz="0" w:space="0" w:color="auto"/>
        <w:right w:val="none" w:sz="0" w:space="0" w:color="auto"/>
      </w:divBdr>
    </w:div>
    <w:div w:id="705911942">
      <w:bodyDiv w:val="1"/>
      <w:marLeft w:val="0"/>
      <w:marRight w:val="0"/>
      <w:marTop w:val="0"/>
      <w:marBottom w:val="0"/>
      <w:divBdr>
        <w:top w:val="none" w:sz="0" w:space="0" w:color="auto"/>
        <w:left w:val="none" w:sz="0" w:space="0" w:color="auto"/>
        <w:bottom w:val="none" w:sz="0" w:space="0" w:color="auto"/>
        <w:right w:val="none" w:sz="0" w:space="0" w:color="auto"/>
      </w:divBdr>
    </w:div>
    <w:div w:id="799802728">
      <w:bodyDiv w:val="1"/>
      <w:marLeft w:val="0"/>
      <w:marRight w:val="0"/>
      <w:marTop w:val="0"/>
      <w:marBottom w:val="0"/>
      <w:divBdr>
        <w:top w:val="none" w:sz="0" w:space="0" w:color="auto"/>
        <w:left w:val="none" w:sz="0" w:space="0" w:color="auto"/>
        <w:bottom w:val="none" w:sz="0" w:space="0" w:color="auto"/>
        <w:right w:val="none" w:sz="0" w:space="0" w:color="auto"/>
      </w:divBdr>
    </w:div>
    <w:div w:id="915210264">
      <w:bodyDiv w:val="1"/>
      <w:marLeft w:val="0"/>
      <w:marRight w:val="0"/>
      <w:marTop w:val="0"/>
      <w:marBottom w:val="0"/>
      <w:divBdr>
        <w:top w:val="none" w:sz="0" w:space="0" w:color="auto"/>
        <w:left w:val="none" w:sz="0" w:space="0" w:color="auto"/>
        <w:bottom w:val="none" w:sz="0" w:space="0" w:color="auto"/>
        <w:right w:val="none" w:sz="0" w:space="0" w:color="auto"/>
      </w:divBdr>
    </w:div>
    <w:div w:id="921375504">
      <w:bodyDiv w:val="1"/>
      <w:marLeft w:val="0"/>
      <w:marRight w:val="0"/>
      <w:marTop w:val="0"/>
      <w:marBottom w:val="0"/>
      <w:divBdr>
        <w:top w:val="none" w:sz="0" w:space="0" w:color="auto"/>
        <w:left w:val="none" w:sz="0" w:space="0" w:color="auto"/>
        <w:bottom w:val="none" w:sz="0" w:space="0" w:color="auto"/>
        <w:right w:val="none" w:sz="0" w:space="0" w:color="auto"/>
      </w:divBdr>
    </w:div>
    <w:div w:id="939262107">
      <w:bodyDiv w:val="1"/>
      <w:marLeft w:val="0"/>
      <w:marRight w:val="0"/>
      <w:marTop w:val="0"/>
      <w:marBottom w:val="0"/>
      <w:divBdr>
        <w:top w:val="none" w:sz="0" w:space="0" w:color="auto"/>
        <w:left w:val="none" w:sz="0" w:space="0" w:color="auto"/>
        <w:bottom w:val="none" w:sz="0" w:space="0" w:color="auto"/>
        <w:right w:val="none" w:sz="0" w:space="0" w:color="auto"/>
      </w:divBdr>
    </w:div>
    <w:div w:id="960190696">
      <w:bodyDiv w:val="1"/>
      <w:marLeft w:val="0"/>
      <w:marRight w:val="0"/>
      <w:marTop w:val="0"/>
      <w:marBottom w:val="0"/>
      <w:divBdr>
        <w:top w:val="none" w:sz="0" w:space="0" w:color="auto"/>
        <w:left w:val="none" w:sz="0" w:space="0" w:color="auto"/>
        <w:bottom w:val="none" w:sz="0" w:space="0" w:color="auto"/>
        <w:right w:val="none" w:sz="0" w:space="0" w:color="auto"/>
      </w:divBdr>
    </w:div>
    <w:div w:id="1046563190">
      <w:bodyDiv w:val="1"/>
      <w:marLeft w:val="0"/>
      <w:marRight w:val="0"/>
      <w:marTop w:val="0"/>
      <w:marBottom w:val="0"/>
      <w:divBdr>
        <w:top w:val="none" w:sz="0" w:space="0" w:color="auto"/>
        <w:left w:val="none" w:sz="0" w:space="0" w:color="auto"/>
        <w:bottom w:val="none" w:sz="0" w:space="0" w:color="auto"/>
        <w:right w:val="none" w:sz="0" w:space="0" w:color="auto"/>
      </w:divBdr>
    </w:div>
    <w:div w:id="1357386550">
      <w:bodyDiv w:val="1"/>
      <w:marLeft w:val="0"/>
      <w:marRight w:val="0"/>
      <w:marTop w:val="0"/>
      <w:marBottom w:val="0"/>
      <w:divBdr>
        <w:top w:val="none" w:sz="0" w:space="0" w:color="auto"/>
        <w:left w:val="none" w:sz="0" w:space="0" w:color="auto"/>
        <w:bottom w:val="none" w:sz="0" w:space="0" w:color="auto"/>
        <w:right w:val="none" w:sz="0" w:space="0" w:color="auto"/>
      </w:divBdr>
    </w:div>
    <w:div w:id="1441532597">
      <w:bodyDiv w:val="1"/>
      <w:marLeft w:val="0"/>
      <w:marRight w:val="0"/>
      <w:marTop w:val="0"/>
      <w:marBottom w:val="0"/>
      <w:divBdr>
        <w:top w:val="none" w:sz="0" w:space="0" w:color="auto"/>
        <w:left w:val="none" w:sz="0" w:space="0" w:color="auto"/>
        <w:bottom w:val="none" w:sz="0" w:space="0" w:color="auto"/>
        <w:right w:val="none" w:sz="0" w:space="0" w:color="auto"/>
      </w:divBdr>
    </w:div>
    <w:div w:id="1459108078">
      <w:bodyDiv w:val="1"/>
      <w:marLeft w:val="0"/>
      <w:marRight w:val="0"/>
      <w:marTop w:val="0"/>
      <w:marBottom w:val="0"/>
      <w:divBdr>
        <w:top w:val="none" w:sz="0" w:space="0" w:color="auto"/>
        <w:left w:val="none" w:sz="0" w:space="0" w:color="auto"/>
        <w:bottom w:val="none" w:sz="0" w:space="0" w:color="auto"/>
        <w:right w:val="none" w:sz="0" w:space="0" w:color="auto"/>
      </w:divBdr>
    </w:div>
    <w:div w:id="1547140452">
      <w:bodyDiv w:val="1"/>
      <w:marLeft w:val="0"/>
      <w:marRight w:val="0"/>
      <w:marTop w:val="0"/>
      <w:marBottom w:val="0"/>
      <w:divBdr>
        <w:top w:val="none" w:sz="0" w:space="0" w:color="auto"/>
        <w:left w:val="none" w:sz="0" w:space="0" w:color="auto"/>
        <w:bottom w:val="none" w:sz="0" w:space="0" w:color="auto"/>
        <w:right w:val="none" w:sz="0" w:space="0" w:color="auto"/>
      </w:divBdr>
    </w:div>
    <w:div w:id="1552497583">
      <w:bodyDiv w:val="1"/>
      <w:marLeft w:val="0"/>
      <w:marRight w:val="0"/>
      <w:marTop w:val="0"/>
      <w:marBottom w:val="0"/>
      <w:divBdr>
        <w:top w:val="none" w:sz="0" w:space="0" w:color="auto"/>
        <w:left w:val="none" w:sz="0" w:space="0" w:color="auto"/>
        <w:bottom w:val="none" w:sz="0" w:space="0" w:color="auto"/>
        <w:right w:val="none" w:sz="0" w:space="0" w:color="auto"/>
      </w:divBdr>
    </w:div>
    <w:div w:id="1601835717">
      <w:bodyDiv w:val="1"/>
      <w:marLeft w:val="0"/>
      <w:marRight w:val="0"/>
      <w:marTop w:val="0"/>
      <w:marBottom w:val="0"/>
      <w:divBdr>
        <w:top w:val="none" w:sz="0" w:space="0" w:color="auto"/>
        <w:left w:val="none" w:sz="0" w:space="0" w:color="auto"/>
        <w:bottom w:val="none" w:sz="0" w:space="0" w:color="auto"/>
        <w:right w:val="none" w:sz="0" w:space="0" w:color="auto"/>
      </w:divBdr>
    </w:div>
    <w:div w:id="1665622665">
      <w:bodyDiv w:val="1"/>
      <w:marLeft w:val="0"/>
      <w:marRight w:val="0"/>
      <w:marTop w:val="0"/>
      <w:marBottom w:val="0"/>
      <w:divBdr>
        <w:top w:val="none" w:sz="0" w:space="0" w:color="auto"/>
        <w:left w:val="none" w:sz="0" w:space="0" w:color="auto"/>
        <w:bottom w:val="none" w:sz="0" w:space="0" w:color="auto"/>
        <w:right w:val="none" w:sz="0" w:space="0" w:color="auto"/>
      </w:divBdr>
    </w:div>
    <w:div w:id="1688411169">
      <w:bodyDiv w:val="1"/>
      <w:marLeft w:val="0"/>
      <w:marRight w:val="0"/>
      <w:marTop w:val="0"/>
      <w:marBottom w:val="0"/>
      <w:divBdr>
        <w:top w:val="none" w:sz="0" w:space="0" w:color="auto"/>
        <w:left w:val="none" w:sz="0" w:space="0" w:color="auto"/>
        <w:bottom w:val="none" w:sz="0" w:space="0" w:color="auto"/>
        <w:right w:val="none" w:sz="0" w:space="0" w:color="auto"/>
      </w:divBdr>
    </w:div>
    <w:div w:id="1899124282">
      <w:bodyDiv w:val="1"/>
      <w:marLeft w:val="0"/>
      <w:marRight w:val="0"/>
      <w:marTop w:val="0"/>
      <w:marBottom w:val="0"/>
      <w:divBdr>
        <w:top w:val="none" w:sz="0" w:space="0" w:color="auto"/>
        <w:left w:val="none" w:sz="0" w:space="0" w:color="auto"/>
        <w:bottom w:val="none" w:sz="0" w:space="0" w:color="auto"/>
        <w:right w:val="none" w:sz="0" w:space="0" w:color="auto"/>
      </w:divBdr>
    </w:div>
    <w:div w:id="2019043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header" Target="header7.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llaa\OneDrive%20-%20EDUETATFR\01-Commun%20-%20Fichiers%20de%20Cam&#233;lique%20Mathieu%20Pierre\03%20-%20Troisi&#232;me%20ann&#233;e\340\340%20-%20Alexis\302%20-%20Mod&#232;le%20RP%20-%20STELLA.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5D6B73A324E743B0E2C6EDCD428628" ma:contentTypeVersion="12" ma:contentTypeDescription="Create a new document." ma:contentTypeScope="" ma:versionID="1fc00c3b24f44c7db98c3d1275650736">
  <xsd:schema xmlns:xsd="http://www.w3.org/2001/XMLSchema" xmlns:xs="http://www.w3.org/2001/XMLSchema" xmlns:p="http://schemas.microsoft.com/office/2006/metadata/properties" xmlns:ns3="b7794414-39c4-4819-bc46-583e575591ad" xmlns:ns4="a6c24010-726d-42b3-883c-78b68b495046" targetNamespace="http://schemas.microsoft.com/office/2006/metadata/properties" ma:root="true" ma:fieldsID="b4fafe63882c8ba8130609991961be9c" ns3:_="" ns4:_="">
    <xsd:import namespace="b7794414-39c4-4819-bc46-583e575591ad"/>
    <xsd:import namespace="a6c24010-726d-42b3-883c-78b68b49504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794414-39c4-4819-bc46-583e575591a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c24010-726d-42b3-883c-78b68b49504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1EAFB5-AC92-4EA6-922A-6EA496E2B276}">
  <ds:schemaRefs>
    <ds:schemaRef ds:uri="http://schemas.openxmlformats.org/officeDocument/2006/bibliography"/>
  </ds:schemaRefs>
</ds:datastoreItem>
</file>

<file path=customXml/itemProps2.xml><?xml version="1.0" encoding="utf-8"?>
<ds:datastoreItem xmlns:ds="http://schemas.openxmlformats.org/officeDocument/2006/customXml" ds:itemID="{4FBF2F7D-4596-45FB-AAE9-B0A89598CF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95C692-B502-4B9C-A589-9264694B28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794414-39c4-4819-bc46-583e575591ad"/>
    <ds:schemaRef ds:uri="a6c24010-726d-42b3-883c-78b68b4950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DC4658-76A1-40D4-823D-18F61E16E7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302 - Modèle RP - STELLA.dotx</Template>
  <TotalTime>795</TotalTime>
  <Pages>32</Pages>
  <Words>6542</Words>
  <Characters>35985</Characters>
  <Application>Microsoft Office Word</Application>
  <DocSecurity>0</DocSecurity>
  <Lines>299</Lines>
  <Paragraphs>84</Paragraphs>
  <ScaleCrop>false</ScaleCrop>
  <HeadingPairs>
    <vt:vector size="2" baseType="variant">
      <vt:variant>
        <vt:lpstr>Titre</vt:lpstr>
      </vt:variant>
      <vt:variant>
        <vt:i4>1</vt:i4>
      </vt:variant>
    </vt:vector>
  </HeadingPairs>
  <TitlesOfParts>
    <vt:vector size="1" baseType="lpstr">
      <vt:lpstr>NNN – Nom du module</vt:lpstr>
    </vt:vector>
  </TitlesOfParts>
  <Company>Etat de Fribourg</Company>
  <LinksUpToDate>false</LinksUpToDate>
  <CharactersWithSpaces>42443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340 – Virtualiser une infrastructure informatique</dc:title>
  <dc:subject/>
  <dc:creator>Stella Alexis</dc:creator>
  <cp:keywords/>
  <dc:description/>
  <cp:lastModifiedBy>Stella Alexis</cp:lastModifiedBy>
  <cp:revision>578</cp:revision>
  <dcterms:created xsi:type="dcterms:W3CDTF">2021-02-04T15:39:00Z</dcterms:created>
  <dcterms:modified xsi:type="dcterms:W3CDTF">2021-03-14T13:13:00Z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0x010100AD5D6B73A324E743B0E2C6EDCD428628</vt:lpwstr>
  </property>
</Properties>
</file>